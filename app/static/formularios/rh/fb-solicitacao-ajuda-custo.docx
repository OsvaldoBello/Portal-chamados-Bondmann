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4E19EE3F" w:rsidR="00EF445A" w:rsidRPr="00AB15AF" w:rsidRDefault="00AB15AF" w:rsidP="00AB15AF">
      <w:pPr>
        <w:spacing w:after="0"/>
        <w:ind w:right="543"/>
        <w:jc w:val="center"/>
        <w:rPr>
          <w:b/>
          <w:bCs/>
          <w:color w:val="17365D"/>
        </w:rPr>
      </w:pPr>
      <w:r w:rsidRPr="00AB15AF">
        <w:rPr>
          <w:b/>
          <w:bCs/>
          <w:color w:val="767171" w:themeColor="background2" w:themeShade="80"/>
        </w:rPr>
        <w:t>Solicitação Ajuda de Custo</w:t>
      </w:r>
    </w:p>
    <w:p w14:paraId="31A26C97" w14:textId="77777777" w:rsidR="00AB15AF" w:rsidRDefault="00AB15AF" w:rsidP="1DEF0A72">
      <w:pPr>
        <w:spacing w:after="0"/>
        <w:ind w:right="543"/>
        <w:rPr>
          <w:rFonts w:ascii="InfoText" w:hAnsi="InfoText"/>
          <w:b/>
          <w:bCs/>
          <w:color w:val="17365D"/>
        </w:rPr>
      </w:pPr>
    </w:p>
    <w:tbl>
      <w:tblPr>
        <w:tblW w:w="1034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348"/>
      </w:tblGrid>
      <w:tr w:rsidR="00AB15AF" w14:paraId="4C047FA4" w14:textId="77777777" w:rsidTr="00F3498E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76C6" w14:textId="0A45AA57" w:rsidR="00AB15AF" w:rsidRDefault="00AB15AF" w:rsidP="008A0E34">
            <w:pPr>
              <w:widowControl w:val="0"/>
              <w:jc w:val="left"/>
            </w:pPr>
            <w:r>
              <w:rPr>
                <w:b/>
                <w:bCs/>
              </w:rPr>
              <w:t>Nome</w:t>
            </w:r>
            <w:r w:rsidR="008A0E34">
              <w:t xml:space="preserve">: </w:t>
            </w:r>
            <w:r w:rsidR="00373180">
              <w:t xml:space="preserve">                                   </w:t>
            </w:r>
            <w:r>
              <w:rPr>
                <w:b/>
                <w:bCs/>
              </w:rPr>
              <w:t>Superior Imediato</w:t>
            </w:r>
            <w:r>
              <w:t xml:space="preserve">: </w:t>
            </w:r>
            <w:r w:rsidR="00373180">
              <w:t xml:space="preserve">                       </w:t>
            </w:r>
            <w:r>
              <w:rPr>
                <w:b/>
                <w:bCs/>
              </w:rPr>
              <w:t>Região</w:t>
            </w:r>
            <w:r>
              <w:t xml:space="preserve">: </w:t>
            </w:r>
          </w:p>
        </w:tc>
      </w:tr>
      <w:tr w:rsidR="00AB15AF" w14:paraId="4A3F12BF" w14:textId="77777777" w:rsidTr="00F3498E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19E34" w14:textId="6852D6C4" w:rsidR="00AB15AF" w:rsidRDefault="00AB15AF" w:rsidP="008A0E34">
            <w:pPr>
              <w:widowControl w:val="0"/>
              <w:jc w:val="left"/>
            </w:pPr>
            <w:r>
              <w:rPr>
                <w:b/>
                <w:bCs/>
              </w:rPr>
              <w:t>Início das Atividades</w:t>
            </w:r>
            <w:r>
              <w:t xml:space="preserve">: </w:t>
            </w:r>
            <w:r w:rsidR="00373180">
              <w:t xml:space="preserve">                                            </w:t>
            </w:r>
            <w:r w:rsidR="004D574F" w:rsidRPr="1B220739">
              <w:rPr>
                <w:b/>
                <w:bCs/>
                <w:color w:val="201F1E"/>
                <w:lang w:eastAsia="pt-BR"/>
              </w:rPr>
              <w:t>Data da Solicitação:</w:t>
            </w:r>
            <w:r w:rsidR="004D574F" w:rsidRPr="1B220739">
              <w:rPr>
                <w:rFonts w:eastAsia="Arial"/>
                <w:color w:val="000000" w:themeColor="text1"/>
                <w:szCs w:val="24"/>
              </w:rPr>
              <w:t xml:space="preserve">                                             </w:t>
            </w:r>
          </w:p>
        </w:tc>
      </w:tr>
    </w:tbl>
    <w:p w14:paraId="70BF0BC4" w14:textId="77777777" w:rsidR="00AB15AF" w:rsidRDefault="00AB15AF" w:rsidP="00AB15AF">
      <w:pPr>
        <w:jc w:val="left"/>
      </w:pPr>
    </w:p>
    <w:p w14:paraId="5A7B9416" w14:textId="77777777" w:rsidR="00342985" w:rsidRDefault="00AB15AF" w:rsidP="00342985">
      <w:pPr>
        <w:spacing w:after="0"/>
        <w:ind w:right="543"/>
        <w:jc w:val="center"/>
        <w:rPr>
          <w:b/>
          <w:bCs/>
          <w:u w:val="single"/>
        </w:rPr>
      </w:pPr>
      <w:r w:rsidRPr="3868FA2E">
        <w:rPr>
          <w:b/>
          <w:bCs/>
          <w:u w:val="single"/>
        </w:rPr>
        <w:t>Resultados de performance</w:t>
      </w:r>
    </w:p>
    <w:p w14:paraId="3E5AF559" w14:textId="615A2648" w:rsidR="00342985" w:rsidRPr="00A7702F" w:rsidRDefault="00847B3C" w:rsidP="00342985">
      <w:pPr>
        <w:spacing w:after="0"/>
        <w:ind w:right="543"/>
        <w:jc w:val="left"/>
        <w:rPr>
          <w:b/>
          <w:bCs/>
          <w:color w:val="201F1E"/>
          <w:lang w:eastAsia="pt-BR"/>
        </w:rPr>
      </w:pPr>
      <w:r>
        <w:rPr>
          <w:b/>
          <w:bCs/>
          <w:u w:val="single"/>
        </w:rPr>
        <w:br/>
      </w:r>
      <w:r w:rsidR="00342985" w:rsidRPr="00A7702F">
        <w:rPr>
          <w:b/>
          <w:bCs/>
          <w:color w:val="201F1E"/>
          <w:lang w:eastAsia="pt-BR"/>
        </w:rPr>
        <w:t>1. Dados de Faturamento</w:t>
      </w:r>
    </w:p>
    <w:p w14:paraId="428335BE" w14:textId="77777777" w:rsidR="00342985" w:rsidRDefault="00342985" w:rsidP="00342985">
      <w:pPr>
        <w:spacing w:after="0"/>
        <w:ind w:left="1559" w:right="543"/>
        <w:jc w:val="left"/>
        <w:rPr>
          <w:color w:val="201F1E"/>
          <w:lang w:eastAsia="pt-BR"/>
        </w:rPr>
      </w:pPr>
    </w:p>
    <w:p w14:paraId="3EB18EC5" w14:textId="5EE43EC1" w:rsidR="00342985" w:rsidRPr="00A7702F" w:rsidRDefault="00342985" w:rsidP="00342985">
      <w:pPr>
        <w:spacing w:after="0"/>
        <w:ind w:right="543"/>
        <w:jc w:val="left"/>
        <w:rPr>
          <w:color w:val="201F1E"/>
          <w:lang w:eastAsia="pt-BR"/>
        </w:rPr>
      </w:pPr>
      <w:r w:rsidRPr="00A7702F">
        <w:rPr>
          <w:color w:val="201F1E"/>
          <w:lang w:eastAsia="pt-BR"/>
        </w:rPr>
        <w:t xml:space="preserve">Faturamento </w:t>
      </w:r>
      <w:r>
        <w:rPr>
          <w:color w:val="201F1E"/>
          <w:lang w:eastAsia="pt-BR"/>
        </w:rPr>
        <w:t>do</w:t>
      </w:r>
      <w:r w:rsidRPr="00A7702F">
        <w:rPr>
          <w:color w:val="201F1E"/>
          <w:lang w:eastAsia="pt-BR"/>
        </w:rPr>
        <w:t xml:space="preserve"> mês </w:t>
      </w:r>
      <w:r>
        <w:rPr>
          <w:color w:val="201F1E"/>
          <w:lang w:eastAsia="pt-BR"/>
        </w:rPr>
        <w:t>anterior a</w:t>
      </w:r>
      <w:r w:rsidRPr="00A7702F">
        <w:rPr>
          <w:color w:val="201F1E"/>
          <w:lang w:eastAsia="pt-BR"/>
        </w:rPr>
        <w:t xml:space="preserve"> admissão: R$ _______</w:t>
      </w:r>
      <w:r>
        <w:rPr>
          <w:color w:val="201F1E"/>
          <w:lang w:eastAsia="pt-BR"/>
        </w:rPr>
        <w:br/>
      </w:r>
      <w:r w:rsidR="00655C8C" w:rsidRPr="3868FA2E">
        <w:rPr>
          <w:color w:val="000000" w:themeColor="text1"/>
          <w:szCs w:val="24"/>
        </w:rPr>
        <w:t>Faturamento médio atual da região:</w:t>
      </w:r>
      <w:r w:rsidR="00655C8C">
        <w:rPr>
          <w:color w:val="000000" w:themeColor="text1"/>
          <w:szCs w:val="24"/>
        </w:rPr>
        <w:t xml:space="preserve"> </w:t>
      </w:r>
      <w:r w:rsidRPr="00A7702F">
        <w:rPr>
          <w:color w:val="201F1E"/>
          <w:lang w:eastAsia="pt-BR"/>
        </w:rPr>
        <w:t>R$ _______</w:t>
      </w:r>
    </w:p>
    <w:p w14:paraId="1D3752ED" w14:textId="77777777" w:rsidR="00AB15AF" w:rsidRDefault="00AB15AF" w:rsidP="00AB15AF">
      <w:pPr>
        <w:spacing w:after="0"/>
        <w:jc w:val="left"/>
        <w:rPr>
          <w:color w:val="000000"/>
          <w:szCs w:val="24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8"/>
        <w:gridCol w:w="3398"/>
        <w:gridCol w:w="2691"/>
      </w:tblGrid>
      <w:tr w:rsidR="00D31473" w:rsidRPr="00A7702F" w14:paraId="2218023A" w14:textId="77777777" w:rsidTr="00D31473">
        <w:tc>
          <w:tcPr>
            <w:tcW w:w="2558" w:type="dxa"/>
            <w:hideMark/>
          </w:tcPr>
          <w:p w14:paraId="3FA57EC9" w14:textId="77777777" w:rsidR="00D31473" w:rsidRPr="00A7702F" w:rsidRDefault="00D31473" w:rsidP="00A75FDA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>
              <w:rPr>
                <w:color w:val="201F1E"/>
                <w:lang w:eastAsia="pt-BR"/>
              </w:rPr>
              <w:t>Período</w:t>
            </w:r>
          </w:p>
        </w:tc>
        <w:tc>
          <w:tcPr>
            <w:tcW w:w="3398" w:type="dxa"/>
            <w:hideMark/>
          </w:tcPr>
          <w:p w14:paraId="4AFDA9E1" w14:textId="77777777" w:rsidR="00D31473" w:rsidRPr="00A7702F" w:rsidRDefault="00D31473" w:rsidP="00A75FDA">
            <w:pPr>
              <w:spacing w:after="0"/>
              <w:ind w:right="543"/>
              <w:jc w:val="center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Faturamento (R$)</w:t>
            </w:r>
          </w:p>
        </w:tc>
        <w:tc>
          <w:tcPr>
            <w:tcW w:w="2691" w:type="dxa"/>
          </w:tcPr>
          <w:p w14:paraId="006AF3CF" w14:textId="77777777" w:rsidR="00D31473" w:rsidRPr="00A7702F" w:rsidRDefault="00D31473" w:rsidP="00A75FDA">
            <w:pPr>
              <w:spacing w:after="0"/>
              <w:ind w:right="543"/>
              <w:jc w:val="right"/>
              <w:rPr>
                <w:color w:val="201F1E"/>
                <w:lang w:eastAsia="pt-BR"/>
              </w:rPr>
            </w:pPr>
            <w:r>
              <w:rPr>
                <w:color w:val="201F1E"/>
                <w:lang w:eastAsia="pt-BR"/>
              </w:rPr>
              <w:t>N° de pedidos</w:t>
            </w:r>
          </w:p>
        </w:tc>
      </w:tr>
      <w:tr w:rsidR="00D31473" w:rsidRPr="00A7702F" w14:paraId="227FBEB3" w14:textId="77777777" w:rsidTr="00D31473">
        <w:tc>
          <w:tcPr>
            <w:tcW w:w="2558" w:type="dxa"/>
            <w:hideMark/>
          </w:tcPr>
          <w:p w14:paraId="0E1A1D21" w14:textId="77777777" w:rsidR="00D31473" w:rsidRPr="00A7702F" w:rsidRDefault="00D31473" w:rsidP="00A75FDA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 xml:space="preserve">Mês </w:t>
            </w:r>
            <w:r>
              <w:rPr>
                <w:color w:val="201F1E"/>
                <w:lang w:eastAsia="pt-BR"/>
              </w:rPr>
              <w:t>______</w:t>
            </w:r>
          </w:p>
        </w:tc>
        <w:tc>
          <w:tcPr>
            <w:tcW w:w="3398" w:type="dxa"/>
            <w:hideMark/>
          </w:tcPr>
          <w:p w14:paraId="1ADC207E" w14:textId="77777777" w:rsidR="00D31473" w:rsidRPr="00A7702F" w:rsidRDefault="00D31473" w:rsidP="00A75FDA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R$_______</w:t>
            </w:r>
            <w:r>
              <w:rPr>
                <w:color w:val="201F1E"/>
                <w:lang w:eastAsia="pt-BR"/>
              </w:rPr>
              <w:t>____</w:t>
            </w:r>
          </w:p>
        </w:tc>
        <w:tc>
          <w:tcPr>
            <w:tcW w:w="2691" w:type="dxa"/>
          </w:tcPr>
          <w:p w14:paraId="09D74506" w14:textId="77777777" w:rsidR="00D31473" w:rsidRPr="00A7702F" w:rsidRDefault="00D31473" w:rsidP="00A75FDA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</w:p>
        </w:tc>
      </w:tr>
      <w:tr w:rsidR="00D31473" w:rsidRPr="00A7702F" w14:paraId="7E49450F" w14:textId="77777777" w:rsidTr="00D31473">
        <w:tc>
          <w:tcPr>
            <w:tcW w:w="2558" w:type="dxa"/>
            <w:hideMark/>
          </w:tcPr>
          <w:p w14:paraId="19C3AE1C" w14:textId="77777777" w:rsidR="00D31473" w:rsidRPr="00A7702F" w:rsidRDefault="00D31473" w:rsidP="00A75FDA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 xml:space="preserve">Mês </w:t>
            </w:r>
            <w:r>
              <w:rPr>
                <w:color w:val="201F1E"/>
                <w:lang w:eastAsia="pt-BR"/>
              </w:rPr>
              <w:t>______</w:t>
            </w:r>
          </w:p>
        </w:tc>
        <w:tc>
          <w:tcPr>
            <w:tcW w:w="3398" w:type="dxa"/>
            <w:hideMark/>
          </w:tcPr>
          <w:p w14:paraId="02FB3889" w14:textId="77777777" w:rsidR="00D31473" w:rsidRPr="00A7702F" w:rsidRDefault="00D31473" w:rsidP="00A75FDA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R$_______</w:t>
            </w:r>
            <w:r>
              <w:rPr>
                <w:color w:val="201F1E"/>
                <w:lang w:eastAsia="pt-BR"/>
              </w:rPr>
              <w:t>____</w:t>
            </w:r>
          </w:p>
        </w:tc>
        <w:tc>
          <w:tcPr>
            <w:tcW w:w="2691" w:type="dxa"/>
          </w:tcPr>
          <w:p w14:paraId="7AB49F1E" w14:textId="77777777" w:rsidR="00D31473" w:rsidRPr="00A7702F" w:rsidRDefault="00D31473" w:rsidP="00A75FDA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</w:p>
        </w:tc>
      </w:tr>
      <w:tr w:rsidR="00D31473" w:rsidRPr="00A7702F" w14:paraId="1E3DB765" w14:textId="77777777" w:rsidTr="00D31473">
        <w:tc>
          <w:tcPr>
            <w:tcW w:w="2558" w:type="dxa"/>
            <w:hideMark/>
          </w:tcPr>
          <w:p w14:paraId="5BEB530C" w14:textId="77777777" w:rsidR="00D31473" w:rsidRPr="00A7702F" w:rsidRDefault="00D31473" w:rsidP="00A75FDA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 xml:space="preserve">Mês </w:t>
            </w:r>
            <w:r>
              <w:rPr>
                <w:color w:val="201F1E"/>
                <w:lang w:eastAsia="pt-BR"/>
              </w:rPr>
              <w:t>______</w:t>
            </w:r>
          </w:p>
        </w:tc>
        <w:tc>
          <w:tcPr>
            <w:tcW w:w="3398" w:type="dxa"/>
            <w:hideMark/>
          </w:tcPr>
          <w:p w14:paraId="6DDDE446" w14:textId="77777777" w:rsidR="00D31473" w:rsidRPr="00A7702F" w:rsidRDefault="00D31473" w:rsidP="00A75FDA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R$_______</w:t>
            </w:r>
            <w:r>
              <w:rPr>
                <w:color w:val="201F1E"/>
                <w:lang w:eastAsia="pt-BR"/>
              </w:rPr>
              <w:t>____</w:t>
            </w:r>
          </w:p>
        </w:tc>
        <w:tc>
          <w:tcPr>
            <w:tcW w:w="2691" w:type="dxa"/>
          </w:tcPr>
          <w:p w14:paraId="748B475D" w14:textId="77777777" w:rsidR="00D31473" w:rsidRPr="00A7702F" w:rsidRDefault="00D31473" w:rsidP="00A75FDA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</w:p>
        </w:tc>
      </w:tr>
    </w:tbl>
    <w:p w14:paraId="1AC15D8C" w14:textId="77777777" w:rsidR="005D6C8F" w:rsidRPr="00DB1230" w:rsidRDefault="005D6C8F" w:rsidP="005D6C8F">
      <w:pPr>
        <w:spacing w:after="0"/>
        <w:ind w:left="708" w:right="543"/>
        <w:jc w:val="left"/>
        <w:rPr>
          <w:b/>
          <w:bCs/>
          <w:color w:val="201F1E"/>
          <w:sz w:val="22"/>
          <w:szCs w:val="18"/>
          <w:lang w:eastAsia="pt-BR"/>
        </w:rPr>
      </w:pPr>
      <w:r w:rsidRPr="00DB1230">
        <w:rPr>
          <w:color w:val="201F1E"/>
          <w:sz w:val="22"/>
          <w:szCs w:val="18"/>
          <w:lang w:eastAsia="pt-BR"/>
        </w:rPr>
        <w:br/>
      </w:r>
      <w:r w:rsidRPr="00DB1230">
        <w:rPr>
          <w:b/>
          <w:bCs/>
          <w:color w:val="201F1E"/>
          <w:lang w:eastAsia="pt-BR"/>
        </w:rPr>
        <w:t>2. Clientes Novos</w:t>
      </w: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4817"/>
      </w:tblGrid>
      <w:tr w:rsidR="005D6C8F" w:rsidRPr="00DB1230" w14:paraId="1199A60A" w14:textId="77777777" w:rsidTr="00AC62BA">
        <w:tc>
          <w:tcPr>
            <w:tcW w:w="3823" w:type="dxa"/>
            <w:hideMark/>
          </w:tcPr>
          <w:p w14:paraId="072E9250" w14:textId="77777777" w:rsidR="005D6C8F" w:rsidRPr="003B2242" w:rsidRDefault="005D6C8F" w:rsidP="00AC62BA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Período</w:t>
            </w:r>
          </w:p>
        </w:tc>
        <w:tc>
          <w:tcPr>
            <w:tcW w:w="4817" w:type="dxa"/>
            <w:hideMark/>
          </w:tcPr>
          <w:p w14:paraId="20AFC15C" w14:textId="77777777" w:rsidR="005D6C8F" w:rsidRPr="003B2242" w:rsidRDefault="005D6C8F" w:rsidP="00AC62BA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Nº Clientes Novos</w:t>
            </w:r>
          </w:p>
        </w:tc>
      </w:tr>
      <w:tr w:rsidR="00167F09" w:rsidRPr="00DB1230" w14:paraId="6545ADF0" w14:textId="77777777" w:rsidTr="00AC62BA">
        <w:tc>
          <w:tcPr>
            <w:tcW w:w="3823" w:type="dxa"/>
            <w:hideMark/>
          </w:tcPr>
          <w:p w14:paraId="4E838946" w14:textId="2F97622C" w:rsidR="00167F09" w:rsidRPr="003B2242" w:rsidRDefault="00167F09" w:rsidP="00167F09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Mês ______</w:t>
            </w:r>
          </w:p>
        </w:tc>
        <w:tc>
          <w:tcPr>
            <w:tcW w:w="4817" w:type="dxa"/>
            <w:hideMark/>
          </w:tcPr>
          <w:p w14:paraId="273632C0" w14:textId="4FF87C9F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  <w:tr w:rsidR="00167F09" w:rsidRPr="00DB1230" w14:paraId="507D88BA" w14:textId="77777777" w:rsidTr="00AC62BA">
        <w:tc>
          <w:tcPr>
            <w:tcW w:w="3823" w:type="dxa"/>
            <w:hideMark/>
          </w:tcPr>
          <w:p w14:paraId="3D2EC740" w14:textId="12F3726E" w:rsidR="00167F09" w:rsidRPr="003B2242" w:rsidRDefault="00167F09" w:rsidP="00167F09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Mês ______</w:t>
            </w:r>
          </w:p>
        </w:tc>
        <w:tc>
          <w:tcPr>
            <w:tcW w:w="4817" w:type="dxa"/>
            <w:hideMark/>
          </w:tcPr>
          <w:p w14:paraId="469EADC7" w14:textId="2D6ABC5B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  <w:tr w:rsidR="00167F09" w:rsidRPr="00DB1230" w14:paraId="69F86F12" w14:textId="77777777" w:rsidTr="00AC62BA">
        <w:tc>
          <w:tcPr>
            <w:tcW w:w="3823" w:type="dxa"/>
            <w:hideMark/>
          </w:tcPr>
          <w:p w14:paraId="7AF334D0" w14:textId="7741C9DA" w:rsidR="00167F09" w:rsidRPr="003B2242" w:rsidRDefault="00167F09" w:rsidP="00167F09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Mês ______</w:t>
            </w:r>
          </w:p>
        </w:tc>
        <w:tc>
          <w:tcPr>
            <w:tcW w:w="4817" w:type="dxa"/>
            <w:hideMark/>
          </w:tcPr>
          <w:p w14:paraId="5F3E0952" w14:textId="72C8C333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  <w:tr w:rsidR="00167F09" w:rsidRPr="00DB1230" w14:paraId="5E1B0042" w14:textId="77777777" w:rsidTr="00AC62BA">
        <w:tc>
          <w:tcPr>
            <w:tcW w:w="3823" w:type="dxa"/>
            <w:hideMark/>
          </w:tcPr>
          <w:p w14:paraId="7AC9EF09" w14:textId="77777777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Total Trimestre</w:t>
            </w:r>
          </w:p>
        </w:tc>
        <w:tc>
          <w:tcPr>
            <w:tcW w:w="4817" w:type="dxa"/>
            <w:hideMark/>
          </w:tcPr>
          <w:p w14:paraId="2FE422E2" w14:textId="1AF57B0F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</w:tbl>
    <w:p w14:paraId="4CE5BABE" w14:textId="77777777" w:rsidR="005D6C8F" w:rsidRPr="00DB1230" w:rsidRDefault="005D6C8F" w:rsidP="005D6C8F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  <w:r w:rsidRPr="00DB1230">
        <w:rPr>
          <w:color w:val="201F1E"/>
          <w:sz w:val="22"/>
          <w:szCs w:val="18"/>
          <w:lang w:eastAsia="pt-BR"/>
        </w:rPr>
        <w:br/>
      </w:r>
      <w:r w:rsidRPr="00DB1230">
        <w:rPr>
          <w:b/>
          <w:bCs/>
          <w:color w:val="201F1E"/>
          <w:lang w:eastAsia="pt-BR"/>
        </w:rPr>
        <w:t>3. Clientes Reativados</w:t>
      </w: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4817"/>
      </w:tblGrid>
      <w:tr w:rsidR="005D6C8F" w:rsidRPr="00DB1230" w14:paraId="0AFF605F" w14:textId="77777777" w:rsidTr="00AC62BA">
        <w:tc>
          <w:tcPr>
            <w:tcW w:w="3823" w:type="dxa"/>
            <w:hideMark/>
          </w:tcPr>
          <w:p w14:paraId="2439F1E7" w14:textId="77777777" w:rsidR="005D6C8F" w:rsidRPr="003B2242" w:rsidRDefault="005D6C8F" w:rsidP="00AC62BA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Período</w:t>
            </w:r>
          </w:p>
        </w:tc>
        <w:tc>
          <w:tcPr>
            <w:tcW w:w="4817" w:type="dxa"/>
            <w:hideMark/>
          </w:tcPr>
          <w:p w14:paraId="5E01ED74" w14:textId="77777777" w:rsidR="005D6C8F" w:rsidRPr="003B2242" w:rsidRDefault="005D6C8F" w:rsidP="00AC62BA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Nº Clientes Reativados</w:t>
            </w:r>
          </w:p>
        </w:tc>
      </w:tr>
      <w:tr w:rsidR="00167F09" w:rsidRPr="00DB1230" w14:paraId="4BBE9B53" w14:textId="77777777" w:rsidTr="00AC62BA">
        <w:tc>
          <w:tcPr>
            <w:tcW w:w="3823" w:type="dxa"/>
            <w:hideMark/>
          </w:tcPr>
          <w:p w14:paraId="0220DF34" w14:textId="7CCCD578" w:rsidR="00167F09" w:rsidRPr="003B2242" w:rsidRDefault="00167F09" w:rsidP="00167F09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Mês ______</w:t>
            </w:r>
          </w:p>
        </w:tc>
        <w:tc>
          <w:tcPr>
            <w:tcW w:w="4817" w:type="dxa"/>
            <w:hideMark/>
          </w:tcPr>
          <w:p w14:paraId="421F7454" w14:textId="33D42258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  <w:tr w:rsidR="00167F09" w:rsidRPr="00DB1230" w14:paraId="30F858AB" w14:textId="77777777" w:rsidTr="00AC62BA">
        <w:tc>
          <w:tcPr>
            <w:tcW w:w="3823" w:type="dxa"/>
            <w:hideMark/>
          </w:tcPr>
          <w:p w14:paraId="6A59A3B4" w14:textId="31C278D6" w:rsidR="00167F09" w:rsidRPr="003B2242" w:rsidRDefault="00167F09" w:rsidP="00167F09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Mês ______</w:t>
            </w:r>
          </w:p>
        </w:tc>
        <w:tc>
          <w:tcPr>
            <w:tcW w:w="4817" w:type="dxa"/>
            <w:hideMark/>
          </w:tcPr>
          <w:p w14:paraId="0BEA2775" w14:textId="6C366993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  <w:tr w:rsidR="00167F09" w:rsidRPr="00DB1230" w14:paraId="0A6C7FC7" w14:textId="77777777" w:rsidTr="00AC62BA">
        <w:tc>
          <w:tcPr>
            <w:tcW w:w="3823" w:type="dxa"/>
            <w:hideMark/>
          </w:tcPr>
          <w:p w14:paraId="426E758F" w14:textId="51E69991" w:rsidR="00167F09" w:rsidRPr="003B2242" w:rsidRDefault="00167F09" w:rsidP="00167F09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Mês ______</w:t>
            </w:r>
          </w:p>
        </w:tc>
        <w:tc>
          <w:tcPr>
            <w:tcW w:w="4817" w:type="dxa"/>
            <w:hideMark/>
          </w:tcPr>
          <w:p w14:paraId="22A0B5D5" w14:textId="7E7D23E9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  <w:tr w:rsidR="00167F09" w:rsidRPr="00DB1230" w14:paraId="77ACA954" w14:textId="77777777" w:rsidTr="00AC62BA">
        <w:tc>
          <w:tcPr>
            <w:tcW w:w="3823" w:type="dxa"/>
            <w:hideMark/>
          </w:tcPr>
          <w:p w14:paraId="7F6EAF22" w14:textId="77777777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Total Trimestre</w:t>
            </w:r>
          </w:p>
        </w:tc>
        <w:tc>
          <w:tcPr>
            <w:tcW w:w="4817" w:type="dxa"/>
            <w:hideMark/>
          </w:tcPr>
          <w:p w14:paraId="5441B43F" w14:textId="21D7970F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</w:tbl>
    <w:p w14:paraId="35E8F08E" w14:textId="77777777" w:rsidR="005D6C8F" w:rsidRPr="00DB1230" w:rsidRDefault="005D6C8F" w:rsidP="005D6C8F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  <w:r w:rsidRPr="00DB1230">
        <w:rPr>
          <w:b/>
          <w:bCs/>
          <w:color w:val="201F1E"/>
          <w:sz w:val="22"/>
          <w:szCs w:val="18"/>
          <w:lang w:eastAsia="pt-BR"/>
        </w:rPr>
        <w:br/>
      </w:r>
      <w:r w:rsidRPr="00DB1230">
        <w:rPr>
          <w:b/>
          <w:bCs/>
          <w:color w:val="201F1E"/>
          <w:lang w:eastAsia="pt-BR"/>
        </w:rPr>
        <w:t>4. Clientes Fidelizados</w:t>
      </w: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4817"/>
      </w:tblGrid>
      <w:tr w:rsidR="005D6C8F" w:rsidRPr="00DB1230" w14:paraId="722C0BC3" w14:textId="77777777" w:rsidTr="00AC62BA">
        <w:tc>
          <w:tcPr>
            <w:tcW w:w="3823" w:type="dxa"/>
            <w:hideMark/>
          </w:tcPr>
          <w:p w14:paraId="446146EF" w14:textId="77777777" w:rsidR="005D6C8F" w:rsidRPr="003B2242" w:rsidRDefault="005D6C8F" w:rsidP="00AC62BA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Período</w:t>
            </w:r>
          </w:p>
        </w:tc>
        <w:tc>
          <w:tcPr>
            <w:tcW w:w="4817" w:type="dxa"/>
            <w:hideMark/>
          </w:tcPr>
          <w:p w14:paraId="62EB2660" w14:textId="77777777" w:rsidR="005D6C8F" w:rsidRPr="003B2242" w:rsidRDefault="005D6C8F" w:rsidP="00AC62BA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Nº Clientes Fidelizados</w:t>
            </w:r>
          </w:p>
        </w:tc>
      </w:tr>
      <w:tr w:rsidR="00167F09" w:rsidRPr="00DB1230" w14:paraId="1069CC04" w14:textId="77777777" w:rsidTr="00AC62BA">
        <w:tc>
          <w:tcPr>
            <w:tcW w:w="3823" w:type="dxa"/>
            <w:hideMark/>
          </w:tcPr>
          <w:p w14:paraId="1ECC1E58" w14:textId="77777777" w:rsidR="00167F09" w:rsidRPr="003B2242" w:rsidRDefault="00167F09" w:rsidP="00167F09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Mês ______</w:t>
            </w:r>
          </w:p>
        </w:tc>
        <w:tc>
          <w:tcPr>
            <w:tcW w:w="4817" w:type="dxa"/>
            <w:hideMark/>
          </w:tcPr>
          <w:p w14:paraId="17B4DC08" w14:textId="791FBA57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  <w:tr w:rsidR="00167F09" w:rsidRPr="00DB1230" w14:paraId="3B0A4648" w14:textId="77777777" w:rsidTr="00AC62BA">
        <w:tc>
          <w:tcPr>
            <w:tcW w:w="3823" w:type="dxa"/>
            <w:hideMark/>
          </w:tcPr>
          <w:p w14:paraId="45C47644" w14:textId="77777777" w:rsidR="00167F09" w:rsidRPr="003B2242" w:rsidRDefault="00167F09" w:rsidP="00167F09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Mês ______</w:t>
            </w:r>
          </w:p>
        </w:tc>
        <w:tc>
          <w:tcPr>
            <w:tcW w:w="4817" w:type="dxa"/>
            <w:hideMark/>
          </w:tcPr>
          <w:p w14:paraId="1CF9ED1E" w14:textId="513C8B19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  <w:tr w:rsidR="00167F09" w:rsidRPr="00DB1230" w14:paraId="481E66B0" w14:textId="77777777" w:rsidTr="00AC62BA">
        <w:tc>
          <w:tcPr>
            <w:tcW w:w="3823" w:type="dxa"/>
            <w:hideMark/>
          </w:tcPr>
          <w:p w14:paraId="1436FC58" w14:textId="77777777" w:rsidR="00167F09" w:rsidRPr="003B2242" w:rsidRDefault="00167F09" w:rsidP="00167F09">
            <w:pPr>
              <w:spacing w:after="0"/>
              <w:ind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Mês ______</w:t>
            </w:r>
          </w:p>
        </w:tc>
        <w:tc>
          <w:tcPr>
            <w:tcW w:w="4817" w:type="dxa"/>
            <w:hideMark/>
          </w:tcPr>
          <w:p w14:paraId="1C7B7AB0" w14:textId="1AB122B7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  <w:tr w:rsidR="00167F09" w:rsidRPr="00DB1230" w14:paraId="446F5A1E" w14:textId="77777777" w:rsidTr="00DB1230">
        <w:trPr>
          <w:trHeight w:val="264"/>
        </w:trPr>
        <w:tc>
          <w:tcPr>
            <w:tcW w:w="3823" w:type="dxa"/>
            <w:hideMark/>
          </w:tcPr>
          <w:p w14:paraId="515642FB" w14:textId="77777777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3B2242">
              <w:rPr>
                <w:color w:val="201F1E"/>
                <w:lang w:eastAsia="pt-BR"/>
              </w:rPr>
              <w:t>Total Trimestre</w:t>
            </w:r>
          </w:p>
        </w:tc>
        <w:tc>
          <w:tcPr>
            <w:tcW w:w="4817" w:type="dxa"/>
            <w:hideMark/>
          </w:tcPr>
          <w:p w14:paraId="7554773D" w14:textId="188D77C9" w:rsidR="00167F09" w:rsidRPr="003B2242" w:rsidRDefault="00167F09" w:rsidP="00167F09">
            <w:pPr>
              <w:spacing w:after="0"/>
              <w:ind w:left="851" w:right="543"/>
              <w:jc w:val="left"/>
              <w:rPr>
                <w:color w:val="201F1E"/>
                <w:lang w:eastAsia="pt-BR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</w:tbl>
    <w:p w14:paraId="6E800779" w14:textId="77777777" w:rsidR="00AB15AF" w:rsidRDefault="00AB15AF" w:rsidP="00AB15AF">
      <w:pPr>
        <w:spacing w:after="0"/>
        <w:jc w:val="left"/>
        <w:rPr>
          <w:color w:val="000000"/>
        </w:rPr>
      </w:pPr>
    </w:p>
    <w:p w14:paraId="7E128701" w14:textId="77777777" w:rsidR="00D80181" w:rsidRDefault="00D80181" w:rsidP="00DB1230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</w:p>
    <w:p w14:paraId="44F282F0" w14:textId="77777777" w:rsidR="00D80181" w:rsidRDefault="00D80181" w:rsidP="00DB1230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</w:p>
    <w:p w14:paraId="664E7069" w14:textId="77777777" w:rsidR="00D80181" w:rsidRDefault="00D80181" w:rsidP="00DB1230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</w:p>
    <w:p w14:paraId="0100EED1" w14:textId="77777777" w:rsidR="00D80181" w:rsidRDefault="00D80181" w:rsidP="00DB1230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</w:p>
    <w:p w14:paraId="0BAB2E3A" w14:textId="77777777" w:rsidR="00D80181" w:rsidRDefault="00D80181" w:rsidP="00DB1230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</w:p>
    <w:p w14:paraId="7CEF5983" w14:textId="77777777" w:rsidR="00D80181" w:rsidRDefault="00D80181" w:rsidP="00DB1230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</w:p>
    <w:p w14:paraId="01BE7939" w14:textId="77777777" w:rsidR="00D80181" w:rsidRDefault="00D80181" w:rsidP="00DB1230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</w:p>
    <w:p w14:paraId="5ECFF903" w14:textId="77777777" w:rsidR="00D80181" w:rsidRDefault="00D80181" w:rsidP="00DB1230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</w:p>
    <w:p w14:paraId="3B73B31E" w14:textId="39815519" w:rsidR="00DB1230" w:rsidRDefault="00DB1230" w:rsidP="00DB1230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  <w:r w:rsidRPr="00DB1230">
        <w:rPr>
          <w:b/>
          <w:bCs/>
          <w:color w:val="201F1E"/>
          <w:lang w:eastAsia="pt-BR"/>
        </w:rPr>
        <w:t xml:space="preserve">5. </w:t>
      </w:r>
      <w:r w:rsidR="00AB15AF" w:rsidRPr="00DB1230">
        <w:rPr>
          <w:b/>
          <w:bCs/>
          <w:color w:val="201F1E"/>
          <w:lang w:eastAsia="pt-BR"/>
        </w:rPr>
        <w:t>Histórico ao conteúdo da UBD:</w:t>
      </w:r>
    </w:p>
    <w:p w14:paraId="51BA5AF7" w14:textId="77777777" w:rsidR="009016D4" w:rsidRPr="00DB1230" w:rsidRDefault="009016D4" w:rsidP="00DB1230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</w:p>
    <w:tbl>
      <w:tblPr>
        <w:tblStyle w:val="Tabelacomgrade"/>
        <w:tblW w:w="0" w:type="auto"/>
        <w:tblInd w:w="817" w:type="dxa"/>
        <w:tblLook w:val="04A0" w:firstRow="1" w:lastRow="0" w:firstColumn="1" w:lastColumn="0" w:noHBand="0" w:noVBand="1"/>
      </w:tblPr>
      <w:tblGrid>
        <w:gridCol w:w="3686"/>
        <w:gridCol w:w="4819"/>
      </w:tblGrid>
      <w:tr w:rsidR="00EB0A43" w14:paraId="756FA03E" w14:textId="77777777" w:rsidTr="006864B4">
        <w:trPr>
          <w:trHeight w:val="200"/>
        </w:trPr>
        <w:tc>
          <w:tcPr>
            <w:tcW w:w="3686" w:type="dxa"/>
          </w:tcPr>
          <w:p w14:paraId="07DB46AC" w14:textId="2A16B8BD" w:rsidR="00EB0A43" w:rsidRPr="001455A4" w:rsidRDefault="00EB0A43" w:rsidP="00EB0A43">
            <w:pPr>
              <w:spacing w:after="0"/>
              <w:rPr>
                <w:color w:val="000000" w:themeColor="text1"/>
                <w:szCs w:val="24"/>
              </w:rPr>
            </w:pPr>
            <w:r w:rsidRPr="001455A4">
              <w:rPr>
                <w:color w:val="000000" w:themeColor="text1"/>
                <w:szCs w:val="24"/>
              </w:rPr>
              <w:t>Número de acessos:</w:t>
            </w:r>
          </w:p>
        </w:tc>
        <w:tc>
          <w:tcPr>
            <w:tcW w:w="4819" w:type="dxa"/>
          </w:tcPr>
          <w:p w14:paraId="0232E45E" w14:textId="44778CFF" w:rsidR="00EB0A43" w:rsidRDefault="00EB0A43" w:rsidP="00EB0A43">
            <w:pPr>
              <w:spacing w:after="0"/>
              <w:rPr>
                <w:color w:val="000000" w:themeColor="text1"/>
                <w:szCs w:val="24"/>
              </w:rPr>
            </w:pPr>
            <w:r w:rsidRPr="00A7702F">
              <w:rPr>
                <w:color w:val="201F1E"/>
                <w:lang w:eastAsia="pt-BR"/>
              </w:rPr>
              <w:t>_______</w:t>
            </w:r>
          </w:p>
        </w:tc>
      </w:tr>
      <w:tr w:rsidR="00EB0A43" w14:paraId="3641BF1F" w14:textId="77777777" w:rsidTr="006864B4">
        <w:trPr>
          <w:trHeight w:val="70"/>
        </w:trPr>
        <w:tc>
          <w:tcPr>
            <w:tcW w:w="3686" w:type="dxa"/>
          </w:tcPr>
          <w:p w14:paraId="56637046" w14:textId="4B420393" w:rsidR="00EB0A43" w:rsidRPr="001455A4" w:rsidRDefault="00EB0A43" w:rsidP="00EB0A43">
            <w:pPr>
              <w:spacing w:after="0"/>
              <w:rPr>
                <w:color w:val="000000" w:themeColor="text1"/>
                <w:szCs w:val="24"/>
              </w:rPr>
            </w:pPr>
            <w:r w:rsidRPr="001455A4">
              <w:rPr>
                <w:color w:val="000000" w:themeColor="text1"/>
                <w:szCs w:val="24"/>
              </w:rPr>
              <w:t>Conteúdos consumidos:</w:t>
            </w:r>
          </w:p>
        </w:tc>
        <w:tc>
          <w:tcPr>
            <w:tcW w:w="4819" w:type="dxa"/>
          </w:tcPr>
          <w:p w14:paraId="3FD700AD" w14:textId="684E8203" w:rsidR="00EB0A43" w:rsidRPr="006864B4" w:rsidRDefault="006864B4" w:rsidP="00EB0A43">
            <w:pPr>
              <w:spacing w:after="0"/>
              <w:rPr>
                <w:b/>
                <w:bCs/>
                <w:color w:val="000000" w:themeColor="text1"/>
                <w:szCs w:val="24"/>
              </w:rPr>
            </w:pPr>
            <w:r w:rsidRPr="006864B4">
              <w:rPr>
                <w:b/>
                <w:bCs/>
                <w:color w:val="201F1E"/>
                <w:lang w:eastAsia="pt-BR"/>
              </w:rPr>
              <w:t>_______</w:t>
            </w:r>
          </w:p>
        </w:tc>
      </w:tr>
    </w:tbl>
    <w:p w14:paraId="536D69F7" w14:textId="77777777" w:rsidR="006864B4" w:rsidRDefault="006864B4" w:rsidP="006864B4">
      <w:pPr>
        <w:spacing w:after="0"/>
        <w:ind w:left="708" w:right="543"/>
        <w:rPr>
          <w:color w:val="201F1E"/>
          <w:lang w:eastAsia="pt-BR"/>
        </w:rPr>
      </w:pPr>
    </w:p>
    <w:p w14:paraId="16F62714" w14:textId="017A7F2C" w:rsidR="006864B4" w:rsidRDefault="006864B4" w:rsidP="006864B4">
      <w:pPr>
        <w:spacing w:after="0"/>
        <w:ind w:left="708" w:right="543"/>
        <w:rPr>
          <w:color w:val="201F1E"/>
          <w:lang w:eastAsia="pt-BR"/>
        </w:rPr>
      </w:pPr>
      <w:r w:rsidRPr="006B7F6C">
        <w:rPr>
          <w:color w:val="201F1E"/>
          <w:lang w:eastAsia="pt-BR"/>
        </w:rPr>
        <w:t xml:space="preserve">Missão "Bem-vindo à </w:t>
      </w:r>
      <w:proofErr w:type="spellStart"/>
      <w:r w:rsidRPr="006B7F6C">
        <w:rPr>
          <w:color w:val="201F1E"/>
          <w:lang w:eastAsia="pt-BR"/>
        </w:rPr>
        <w:t>Bondmann</w:t>
      </w:r>
      <w:proofErr w:type="spellEnd"/>
      <w:r w:rsidRPr="006B7F6C">
        <w:rPr>
          <w:color w:val="201F1E"/>
          <w:lang w:eastAsia="pt-BR"/>
        </w:rPr>
        <w:t>" concluída integralmente (vídeos e exames obrigatórios)?</w:t>
      </w:r>
      <w:r>
        <w:rPr>
          <w:color w:val="201F1E"/>
          <w:lang w:eastAsia="pt-BR"/>
        </w:rPr>
        <w:br/>
      </w:r>
      <w:r w:rsidRPr="006B7F6C">
        <w:rPr>
          <w:color w:val="201F1E"/>
          <w:lang w:eastAsia="pt-BR"/>
        </w:rPr>
        <w:br/>
      </w:r>
      <w:r w:rsidRPr="001269BF">
        <w:rPr>
          <w:rFonts w:ascii="Segoe UI Symbol" w:eastAsia="Arial" w:hAnsi="Segoe UI Symbol" w:cs="Segoe UI Symbol"/>
          <w:b/>
          <w:bCs/>
        </w:rPr>
        <w:t>☐</w:t>
      </w:r>
      <w:r>
        <w:rPr>
          <w:rFonts w:ascii="Segoe UI Symbol" w:eastAsia="Arial" w:hAnsi="Segoe UI Symbol" w:cs="Segoe UI Symbol"/>
          <w:b/>
          <w:bCs/>
        </w:rPr>
        <w:t xml:space="preserve"> </w:t>
      </w:r>
      <w:r>
        <w:rPr>
          <w:color w:val="201F1E"/>
          <w:lang w:eastAsia="pt-BR"/>
        </w:rPr>
        <w:t>Sim</w:t>
      </w:r>
    </w:p>
    <w:p w14:paraId="7C45EF0C" w14:textId="77777777" w:rsidR="006864B4" w:rsidRPr="006B7F6C" w:rsidRDefault="006864B4" w:rsidP="006864B4">
      <w:pPr>
        <w:spacing w:after="0"/>
        <w:ind w:left="708" w:right="543"/>
        <w:rPr>
          <w:color w:val="201F1E"/>
          <w:lang w:eastAsia="pt-BR"/>
        </w:rPr>
      </w:pPr>
      <w:r w:rsidRPr="001269BF">
        <w:rPr>
          <w:rFonts w:ascii="Segoe UI Symbol" w:eastAsia="Arial" w:hAnsi="Segoe UI Symbol" w:cs="Segoe UI Symbol"/>
          <w:b/>
          <w:bCs/>
        </w:rPr>
        <w:t>☐</w:t>
      </w:r>
      <w:r>
        <w:rPr>
          <w:rFonts w:ascii="Segoe UI Symbol" w:eastAsia="Arial" w:hAnsi="Segoe UI Symbol" w:cs="Segoe UI Symbol"/>
          <w:b/>
          <w:bCs/>
        </w:rPr>
        <w:t xml:space="preserve"> </w:t>
      </w:r>
      <w:r w:rsidRPr="006B7F6C">
        <w:rPr>
          <w:color w:val="201F1E"/>
          <w:lang w:eastAsia="pt-BR"/>
        </w:rPr>
        <w:t>Não</w:t>
      </w:r>
    </w:p>
    <w:p w14:paraId="29062D06" w14:textId="77777777" w:rsidR="00DB1230" w:rsidRPr="00DB1230" w:rsidRDefault="00DB1230" w:rsidP="00DB1230">
      <w:pPr>
        <w:spacing w:after="240"/>
        <w:rPr>
          <w:color w:val="000000" w:themeColor="text1"/>
          <w:szCs w:val="24"/>
        </w:rPr>
      </w:pPr>
    </w:p>
    <w:p w14:paraId="780D612C" w14:textId="3462CE90" w:rsidR="00AB15AF" w:rsidRPr="006864B4" w:rsidRDefault="006612A5" w:rsidP="006864B4">
      <w:pPr>
        <w:spacing w:after="0"/>
        <w:ind w:left="708" w:right="543"/>
        <w:jc w:val="left"/>
        <w:rPr>
          <w:b/>
          <w:bCs/>
          <w:color w:val="201F1E"/>
          <w:lang w:eastAsia="pt-BR"/>
        </w:rPr>
      </w:pPr>
      <w:r>
        <w:rPr>
          <w:b/>
          <w:bCs/>
          <w:color w:val="201F1E"/>
          <w:lang w:eastAsia="pt-BR"/>
        </w:rPr>
        <w:t xml:space="preserve">6. </w:t>
      </w:r>
      <w:r w:rsidR="00AB15AF" w:rsidRPr="006864B4">
        <w:rPr>
          <w:b/>
          <w:bCs/>
          <w:color w:val="201F1E"/>
          <w:lang w:eastAsia="pt-BR"/>
        </w:rPr>
        <w:t>Relato em relação a participação/cultura do profissional nos canais de comunicação da empresa:</w:t>
      </w:r>
      <w:r w:rsidR="00AB15AF" w:rsidRPr="006864B4">
        <w:rPr>
          <w:b/>
          <w:bCs/>
          <w:color w:val="201F1E"/>
          <w:lang w:eastAsia="pt-BR"/>
        </w:rPr>
        <w:br/>
      </w:r>
    </w:p>
    <w:p w14:paraId="720664E7" w14:textId="77777777" w:rsidR="00D80181" w:rsidRPr="006864B4" w:rsidRDefault="00D80181" w:rsidP="00D80181">
      <w:pPr>
        <w:spacing w:after="240"/>
        <w:rPr>
          <w:b/>
          <w:bCs/>
          <w:color w:val="000000" w:themeColor="text1"/>
          <w:szCs w:val="24"/>
        </w:rPr>
      </w:pPr>
    </w:p>
    <w:p w14:paraId="13586E4F" w14:textId="16254AB2" w:rsidR="657BAD99" w:rsidRPr="006612A5" w:rsidRDefault="00AB15AF" w:rsidP="006612A5">
      <w:pPr>
        <w:pStyle w:val="PargrafodaLista"/>
        <w:numPr>
          <w:ilvl w:val="0"/>
          <w:numId w:val="21"/>
        </w:numPr>
        <w:spacing w:after="240"/>
        <w:rPr>
          <w:rFonts w:ascii="Arial" w:hAnsi="Arial" w:cs="Arial"/>
          <w:b/>
          <w:bCs/>
          <w:color w:val="201F1E"/>
          <w:sz w:val="24"/>
        </w:rPr>
      </w:pPr>
      <w:r w:rsidRPr="006612A5">
        <w:rPr>
          <w:rFonts w:ascii="Arial" w:hAnsi="Arial" w:cs="Arial"/>
          <w:b/>
          <w:bCs/>
          <w:color w:val="201F1E"/>
          <w:sz w:val="24"/>
        </w:rPr>
        <w:t>O profissional trabalha outras pastas?</w:t>
      </w:r>
      <w:r w:rsidR="00D80181" w:rsidRPr="006612A5">
        <w:rPr>
          <w:rFonts w:ascii="Arial" w:hAnsi="Arial" w:cs="Arial"/>
          <w:b/>
          <w:bCs/>
          <w:color w:val="201F1E"/>
          <w:sz w:val="24"/>
        </w:rPr>
        <w:t xml:space="preserve"> </w:t>
      </w:r>
    </w:p>
    <w:p w14:paraId="61FBE307" w14:textId="77777777" w:rsidR="00D80181" w:rsidRDefault="00D80181" w:rsidP="00D80181">
      <w:pPr>
        <w:spacing w:after="240"/>
        <w:rPr>
          <w:b/>
          <w:color w:val="000000" w:themeColor="text1"/>
        </w:rPr>
      </w:pPr>
    </w:p>
    <w:p w14:paraId="37785490" w14:textId="77777777" w:rsidR="00D80181" w:rsidRDefault="00D80181" w:rsidP="00D80181">
      <w:pPr>
        <w:spacing w:after="240"/>
        <w:rPr>
          <w:b/>
          <w:color w:val="000000" w:themeColor="text1"/>
        </w:rPr>
      </w:pPr>
    </w:p>
    <w:p w14:paraId="53ED46E5" w14:textId="77777777" w:rsidR="006612A5" w:rsidRDefault="006612A5" w:rsidP="00D80181">
      <w:pPr>
        <w:spacing w:after="240"/>
        <w:rPr>
          <w:b/>
          <w:color w:val="000000" w:themeColor="text1"/>
        </w:rPr>
      </w:pPr>
    </w:p>
    <w:p w14:paraId="242C02ED" w14:textId="77777777" w:rsidR="00D80181" w:rsidRDefault="00D80181" w:rsidP="00D80181">
      <w:pPr>
        <w:spacing w:after="240"/>
        <w:rPr>
          <w:b/>
          <w:color w:val="000000" w:themeColor="text1"/>
        </w:rPr>
      </w:pPr>
    </w:p>
    <w:p w14:paraId="1B33F8E5" w14:textId="19A4EAB4" w:rsidR="00D80181" w:rsidRPr="00D80181" w:rsidRDefault="00D80181" w:rsidP="00D80181">
      <w:pPr>
        <w:pStyle w:val="Contedodatabela"/>
        <w:jc w:val="left"/>
        <w:rPr>
          <w:szCs w:val="24"/>
        </w:rPr>
      </w:pPr>
      <w:r>
        <w:rPr>
          <w:szCs w:val="24"/>
        </w:rPr>
        <w:t>Autorizada por:</w:t>
      </w:r>
    </w:p>
    <w:sectPr w:rsidR="00D80181" w:rsidRPr="00D80181" w:rsidSect="00955297">
      <w:headerReference w:type="default" r:id="rId11"/>
      <w:footerReference w:type="default" r:id="rId12"/>
      <w:pgSz w:w="11906" w:h="16838"/>
      <w:pgMar w:top="720" w:right="720" w:bottom="720" w:left="720" w:header="720" w:footer="6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758E3" w14:textId="77777777" w:rsidR="00CC7506" w:rsidRDefault="00CC7506">
      <w:pPr>
        <w:spacing w:after="0"/>
      </w:pPr>
      <w:r>
        <w:separator/>
      </w:r>
    </w:p>
  </w:endnote>
  <w:endnote w:type="continuationSeparator" w:id="0">
    <w:p w14:paraId="18E5886F" w14:textId="77777777" w:rsidR="00CC7506" w:rsidRDefault="00CC75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4A2C97B-000A-41D7-B0E0-B40582442A36}"/>
    <w:embedBold r:id="rId2" w:fontKey="{0DD21D0F-BF2D-4857-B701-77E2A31183E9}"/>
    <w:embedItalic r:id="rId3" w:fontKey="{B87525D6-9EE4-4B0D-9D03-D5ED7ED2A01A}"/>
    <w:embedBoldItalic r:id="rId4" w:fontKey="{4B643EE6-522B-4B88-82EB-D82AB134E3D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5" w:fontKey="{5D422AC5-FBDC-4E28-8494-B3CBF48964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7F003439-BF3B-4D44-9A65-BDF5ACB4DC3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566DCD8F-D813-4CA9-B57F-6D59CE3D9D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F715CA5A-6834-4EA9-A626-88083088FE20}"/>
    <w:embedBold r:id="rId9" w:fontKey="{73B3736F-DB95-4DDC-9A8F-2A59CFC97CC0}"/>
    <w:embedItalic r:id="rId10" w:fontKey="{6FCE38BA-F085-48F7-AFE2-65DBAB8E916F}"/>
    <w:embedBoldItalic r:id="rId11" w:fontKey="{0EC61A07-C7DF-4C33-9BC0-52657CCEF3E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76B9ED7B-819E-4327-91EF-0134FEBAE16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3" w:fontKey="{753C7C17-E1EA-4F4C-A49C-D0446514FBB5}"/>
    <w:embedItalic r:id="rId14" w:fontKey="{E69B2F4D-000C-4802-9D05-1D75D63FB3CB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15" w:fontKey="{D476D9EB-6A5A-46D3-B6FC-09E6FD6F9E02}"/>
    <w:embedBold r:id="rId16" w:fontKey="{A126E718-8D58-45CB-BD09-763BF061C8F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7" w:fontKey="{E683A2AB-5ADD-4404-A3C3-1972658A515B}"/>
  </w:font>
  <w:font w:name="InfoText">
    <w:altName w:val="Sans Serif Collection"/>
    <w:panose1 w:val="02000506040000020004"/>
    <w:charset w:val="00"/>
    <w:family w:val="auto"/>
    <w:pitch w:val="variable"/>
    <w:sig w:usb0="A00000AF" w:usb1="40002048" w:usb2="00000000" w:usb3="00000000" w:csb0="00000111" w:csb1="00000000"/>
    <w:embedRegular r:id="rId18" w:fontKey="{97BD4300-1A9D-428C-8849-F1FFCBCCB447}"/>
    <w:embedBold r:id="rId19" w:fontKey="{31C714AB-A703-498D-90A6-BD146B8D7A0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0" w:fontKey="{191FB24B-2CB9-441A-B380-56A0E108305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1" w:fontKey="{7DFCDE0E-AED4-4EB5-86C9-00F6E02A41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EDED" w14:textId="5A58ABD7" w:rsidR="005D57C8" w:rsidRDefault="005D57C8">
    <w:pPr>
      <w:pStyle w:val="Rodap"/>
      <w:jc w:val="right"/>
    </w:pPr>
    <w:r>
      <w:rPr>
        <w:i/>
        <w:sz w:val="16"/>
        <w:szCs w:val="22"/>
      </w:rPr>
      <w:t xml:space="preserve">Página </w:t>
    </w:r>
    <w:r>
      <w:rPr>
        <w:i/>
        <w:sz w:val="16"/>
        <w:szCs w:val="22"/>
      </w:rPr>
      <w:fldChar w:fldCharType="begin"/>
    </w:r>
    <w:r>
      <w:rPr>
        <w:i/>
        <w:sz w:val="16"/>
        <w:szCs w:val="22"/>
      </w:rPr>
      <w:instrText xml:space="preserve"> PAGE </w:instrText>
    </w:r>
    <w:r>
      <w:rPr>
        <w:i/>
        <w:sz w:val="16"/>
        <w:szCs w:val="22"/>
      </w:rPr>
      <w:fldChar w:fldCharType="separate"/>
    </w:r>
    <w:r w:rsidR="001C7943">
      <w:rPr>
        <w:i/>
        <w:noProof/>
        <w:sz w:val="16"/>
        <w:szCs w:val="22"/>
      </w:rPr>
      <w:t>1</w:t>
    </w:r>
    <w:r>
      <w:rPr>
        <w:i/>
        <w:sz w:val="16"/>
        <w:szCs w:val="22"/>
      </w:rPr>
      <w:fldChar w:fldCharType="end"/>
    </w:r>
    <w:r>
      <w:rPr>
        <w:i/>
        <w:sz w:val="16"/>
        <w:szCs w:val="22"/>
      </w:rPr>
      <w:t xml:space="preserve"> de </w:t>
    </w:r>
    <w:r>
      <w:rPr>
        <w:rStyle w:val="Nmerodepgina"/>
        <w:i/>
        <w:sz w:val="16"/>
        <w:szCs w:val="22"/>
      </w:rPr>
      <w:fldChar w:fldCharType="begin"/>
    </w:r>
    <w:r>
      <w:rPr>
        <w:rStyle w:val="Nmerodepgina"/>
        <w:i/>
        <w:sz w:val="16"/>
        <w:szCs w:val="22"/>
      </w:rPr>
      <w:instrText xml:space="preserve"> NUMPAGES \*Arabic </w:instrText>
    </w:r>
    <w:r>
      <w:rPr>
        <w:rStyle w:val="Nmerodepgina"/>
        <w:i/>
        <w:sz w:val="16"/>
        <w:szCs w:val="22"/>
      </w:rPr>
      <w:fldChar w:fldCharType="separate"/>
    </w:r>
    <w:r w:rsidR="001C7943">
      <w:rPr>
        <w:rStyle w:val="Nmerodepgina"/>
        <w:i/>
        <w:noProof/>
        <w:sz w:val="16"/>
        <w:szCs w:val="22"/>
      </w:rPr>
      <w:t>2</w:t>
    </w:r>
    <w:r>
      <w:rPr>
        <w:rStyle w:val="Nmerodepgina"/>
        <w:i/>
        <w:sz w:val="16"/>
        <w:szCs w:val="22"/>
      </w:rPr>
      <w:fldChar w:fldCharType="end"/>
    </w: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056"/>
      <w:gridCol w:w="1018"/>
    </w:tblGrid>
    <w:tr w:rsidR="005D57C8" w14:paraId="27621626" w14:textId="77777777">
      <w:trPr>
        <w:trHeight w:val="584"/>
      </w:trPr>
      <w:tc>
        <w:tcPr>
          <w:tcW w:w="9056" w:type="dxa"/>
          <w:tcBorders>
            <w:top w:val="single" w:sz="4" w:space="0" w:color="000000"/>
          </w:tcBorders>
          <w:vAlign w:val="center"/>
        </w:tcPr>
        <w:p w14:paraId="62486C05" w14:textId="77777777" w:rsidR="005D57C8" w:rsidRDefault="005D57C8">
          <w:pPr>
            <w:snapToGrid w:val="0"/>
            <w:spacing w:after="0"/>
            <w:ind w:firstLine="708"/>
            <w:jc w:val="center"/>
          </w:pPr>
        </w:p>
        <w:p w14:paraId="24C3B8A3" w14:textId="77777777" w:rsidR="005D57C8" w:rsidRDefault="005D57C8">
          <w:pPr>
            <w:spacing w:after="0"/>
            <w:ind w:firstLine="708"/>
            <w:jc w:val="center"/>
            <w:rPr>
              <w:rFonts w:ascii="InfoText" w:hAnsi="InfoText"/>
              <w:color w:val="002060"/>
              <w:sz w:val="18"/>
              <w:szCs w:val="22"/>
            </w:rPr>
          </w:pPr>
          <w:r w:rsidRPr="008A6D0B">
            <w:rPr>
              <w:rFonts w:ascii="InfoText" w:hAnsi="InfoText"/>
              <w:color w:val="002060"/>
              <w:sz w:val="18"/>
              <w:szCs w:val="22"/>
            </w:rPr>
            <w:t>Rua Diretor Augusto Pestana, 2250 – B. Fátima – Canoas-RS – CEP 92.200-580</w:t>
          </w:r>
        </w:p>
        <w:p w14:paraId="31A95A8C" w14:textId="05C5BECA" w:rsidR="00133DD9" w:rsidRPr="008A6D0B" w:rsidRDefault="00133DD9">
          <w:pPr>
            <w:spacing w:after="0"/>
            <w:ind w:firstLine="708"/>
            <w:jc w:val="center"/>
            <w:rPr>
              <w:rFonts w:ascii="InfoText" w:hAnsi="InfoText"/>
              <w:color w:val="002060"/>
              <w:sz w:val="18"/>
              <w:szCs w:val="22"/>
            </w:rPr>
          </w:pPr>
          <w:r>
            <w:rPr>
              <w:rFonts w:ascii="InfoText" w:hAnsi="InfoText"/>
              <w:color w:val="002060"/>
              <w:sz w:val="18"/>
              <w:szCs w:val="22"/>
            </w:rPr>
            <w:t xml:space="preserve">Rua Alberto </w:t>
          </w:r>
          <w:r w:rsidR="00C758E4">
            <w:rPr>
              <w:rFonts w:ascii="InfoText" w:hAnsi="InfoText"/>
              <w:color w:val="002060"/>
              <w:sz w:val="18"/>
              <w:szCs w:val="22"/>
            </w:rPr>
            <w:t>Guizo</w:t>
          </w:r>
          <w:r>
            <w:rPr>
              <w:rFonts w:ascii="InfoText" w:hAnsi="InfoText"/>
              <w:color w:val="002060"/>
              <w:sz w:val="18"/>
              <w:szCs w:val="22"/>
            </w:rPr>
            <w:t>, 151 – Indaiatuba-SP – CEP 13.347-402</w:t>
          </w:r>
        </w:p>
        <w:p w14:paraId="4281FB65" w14:textId="0C9BBA74" w:rsidR="005D57C8" w:rsidRPr="008A6D0B" w:rsidRDefault="005D57C8">
          <w:pPr>
            <w:spacing w:after="0"/>
            <w:ind w:firstLine="708"/>
            <w:jc w:val="center"/>
            <w:rPr>
              <w:rFonts w:ascii="InfoText" w:hAnsi="InfoText"/>
              <w:color w:val="002060"/>
              <w:sz w:val="18"/>
              <w:szCs w:val="22"/>
            </w:rPr>
          </w:pPr>
          <w:r w:rsidRPr="008A6D0B">
            <w:rPr>
              <w:rFonts w:ascii="InfoText" w:hAnsi="InfoText"/>
              <w:color w:val="002060"/>
              <w:sz w:val="18"/>
              <w:szCs w:val="22"/>
            </w:rPr>
            <w:t xml:space="preserve">Fone: (51) 3425-8666 – </w:t>
          </w:r>
          <w:r w:rsidR="004968D5">
            <w:rPr>
              <w:rFonts w:ascii="InfoText" w:hAnsi="InfoText"/>
              <w:color w:val="002060"/>
              <w:sz w:val="18"/>
              <w:szCs w:val="22"/>
            </w:rPr>
            <w:t>W</w:t>
          </w:r>
          <w:r w:rsidR="00DF1579">
            <w:rPr>
              <w:rFonts w:ascii="InfoText" w:hAnsi="InfoText"/>
              <w:color w:val="002060"/>
              <w:sz w:val="18"/>
              <w:szCs w:val="22"/>
            </w:rPr>
            <w:t>hatsA</w:t>
          </w:r>
          <w:r w:rsidR="004968D5">
            <w:rPr>
              <w:rFonts w:ascii="InfoText" w:hAnsi="InfoText"/>
              <w:color w:val="002060"/>
              <w:sz w:val="18"/>
              <w:szCs w:val="22"/>
            </w:rPr>
            <w:t xml:space="preserve">pp </w:t>
          </w:r>
          <w:r w:rsidR="004968D5" w:rsidRPr="004968D5">
            <w:rPr>
              <w:rFonts w:ascii="InfoText" w:hAnsi="InfoText"/>
              <w:color w:val="002060"/>
              <w:sz w:val="18"/>
              <w:szCs w:val="22"/>
            </w:rPr>
            <w:t>51 996438118</w:t>
          </w:r>
        </w:p>
        <w:p w14:paraId="5EBCF688" w14:textId="434D50FC" w:rsidR="005D57C8" w:rsidRPr="008A6D0B" w:rsidRDefault="005D57C8">
          <w:pPr>
            <w:spacing w:after="0"/>
            <w:ind w:firstLine="708"/>
            <w:jc w:val="center"/>
            <w:rPr>
              <w:rFonts w:ascii="InfoText" w:eastAsia="Arial" w:hAnsi="InfoText"/>
              <w:color w:val="002060"/>
              <w:sz w:val="18"/>
              <w:szCs w:val="22"/>
            </w:rPr>
          </w:pPr>
          <w:r w:rsidRPr="008A6D0B">
            <w:rPr>
              <w:rFonts w:ascii="InfoText" w:hAnsi="InfoText"/>
              <w:color w:val="002060"/>
              <w:sz w:val="18"/>
              <w:szCs w:val="22"/>
            </w:rPr>
            <w:t>CNPJ: 94.984.796/0001-08 – INSCRIÇÃO ESTADUAL: 024/0212673</w:t>
          </w:r>
        </w:p>
        <w:p w14:paraId="408433A5" w14:textId="77777777" w:rsidR="005D57C8" w:rsidRPr="008A6D0B" w:rsidRDefault="005D57C8">
          <w:pPr>
            <w:spacing w:after="0"/>
            <w:ind w:firstLine="708"/>
            <w:jc w:val="left"/>
            <w:rPr>
              <w:rFonts w:ascii="InfoText" w:hAnsi="InfoText"/>
              <w:color w:val="002060"/>
              <w:sz w:val="18"/>
              <w:szCs w:val="22"/>
            </w:rPr>
          </w:pPr>
          <w:r w:rsidRPr="008A6D0B">
            <w:rPr>
              <w:rFonts w:ascii="InfoText" w:eastAsia="Arial" w:hAnsi="InfoText"/>
              <w:color w:val="002060"/>
              <w:sz w:val="18"/>
              <w:szCs w:val="22"/>
            </w:rPr>
            <w:t xml:space="preserve">                                     </w:t>
          </w:r>
          <w:r w:rsidRPr="008A6D0B">
            <w:rPr>
              <w:rFonts w:ascii="InfoText" w:hAnsi="InfoText"/>
              <w:color w:val="002060"/>
              <w:sz w:val="18"/>
              <w:szCs w:val="22"/>
            </w:rPr>
            <w:t>CNPJ: 94.984.796/0002-99 – INSCRIÇÃO ESTADUAL: 353103999110</w:t>
          </w:r>
        </w:p>
        <w:p w14:paraId="6EFBB5F2" w14:textId="77777777" w:rsidR="005D57C8" w:rsidRDefault="005D57C8" w:rsidP="008A6D0B">
          <w:pPr>
            <w:spacing w:after="0"/>
            <w:ind w:firstLine="708"/>
            <w:jc w:val="center"/>
          </w:pPr>
          <w:proofErr w:type="gramStart"/>
          <w:r w:rsidRPr="008A6D0B">
            <w:rPr>
              <w:rFonts w:ascii="InfoText" w:hAnsi="InfoText"/>
              <w:b/>
              <w:color w:val="002060"/>
              <w:sz w:val="18"/>
              <w:szCs w:val="22"/>
            </w:rPr>
            <w:t xml:space="preserve">www.bondmann.com.br </w:t>
          </w:r>
          <w:r w:rsidR="008A6D0B" w:rsidRPr="008A6D0B">
            <w:rPr>
              <w:rFonts w:ascii="InfoText" w:hAnsi="InfoText"/>
              <w:b/>
              <w:color w:val="002060"/>
              <w:sz w:val="18"/>
              <w:szCs w:val="22"/>
            </w:rPr>
            <w:t xml:space="preserve"> |</w:t>
          </w:r>
          <w:proofErr w:type="gramEnd"/>
          <w:r w:rsidR="008A6D0B" w:rsidRPr="008A6D0B">
            <w:rPr>
              <w:rFonts w:ascii="InfoText" w:hAnsi="InfoText"/>
              <w:b/>
              <w:color w:val="002060"/>
              <w:sz w:val="18"/>
              <w:szCs w:val="22"/>
            </w:rPr>
            <w:t xml:space="preserve">  </w:t>
          </w:r>
          <w:r w:rsidRPr="008A6D0B">
            <w:rPr>
              <w:rFonts w:ascii="InfoText" w:hAnsi="InfoText"/>
              <w:b/>
              <w:color w:val="002060"/>
              <w:sz w:val="18"/>
              <w:szCs w:val="22"/>
            </w:rPr>
            <w:t xml:space="preserve">comercial@bondmann.com.br </w:t>
          </w:r>
          <w:r w:rsidR="008A6D0B" w:rsidRPr="008A6D0B">
            <w:rPr>
              <w:rFonts w:ascii="InfoText" w:hAnsi="InfoText"/>
              <w:b/>
              <w:color w:val="002060"/>
              <w:sz w:val="18"/>
              <w:szCs w:val="22"/>
            </w:rPr>
            <w:t>-</w:t>
          </w:r>
          <w:r w:rsidRPr="008A6D0B">
            <w:rPr>
              <w:rFonts w:ascii="InfoText" w:hAnsi="InfoText"/>
              <w:b/>
              <w:color w:val="002060"/>
              <w:sz w:val="18"/>
              <w:szCs w:val="22"/>
            </w:rPr>
            <w:t xml:space="preserve"> financeiro@bondmann.com.br</w:t>
          </w:r>
        </w:p>
      </w:tc>
      <w:tc>
        <w:tcPr>
          <w:tcW w:w="1018" w:type="dxa"/>
          <w:tcBorders>
            <w:top w:val="single" w:sz="4" w:space="0" w:color="000000"/>
          </w:tcBorders>
          <w:vAlign w:val="center"/>
        </w:tcPr>
        <w:p w14:paraId="28DF49F9" w14:textId="1C42885E" w:rsidR="005D57C8" w:rsidRDefault="00133DD9">
          <w:pPr>
            <w:spacing w:after="0"/>
            <w:jc w:val="center"/>
          </w:pPr>
          <w:r>
            <w:rPr>
              <w:rFonts w:ascii="InfoText" w:hAnsi="InfoText"/>
              <w:noProof/>
              <w:color w:val="002060"/>
              <w:sz w:val="18"/>
              <w:szCs w:val="22"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6B63A59C" wp14:editId="686DBE55">
                <wp:simplePos x="0" y="0"/>
                <wp:positionH relativeFrom="column">
                  <wp:posOffset>243840</wp:posOffset>
                </wp:positionH>
                <wp:positionV relativeFrom="paragraph">
                  <wp:posOffset>102235</wp:posOffset>
                </wp:positionV>
                <wp:extent cx="476885" cy="476885"/>
                <wp:effectExtent l="0" t="0" r="0" b="0"/>
                <wp:wrapNone/>
                <wp:docPr id="118171418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885" cy="476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pt-BR"/>
            </w:rPr>
            <w:drawing>
              <wp:anchor distT="0" distB="0" distL="114300" distR="114300" simplePos="0" relativeHeight="251660288" behindDoc="0" locked="0" layoutInCell="1" allowOverlap="1" wp14:anchorId="5A6ED858" wp14:editId="759A8982">
                <wp:simplePos x="0" y="0"/>
                <wp:positionH relativeFrom="column">
                  <wp:posOffset>-325755</wp:posOffset>
                </wp:positionH>
                <wp:positionV relativeFrom="paragraph">
                  <wp:posOffset>103505</wp:posOffset>
                </wp:positionV>
                <wp:extent cx="471805" cy="471805"/>
                <wp:effectExtent l="0" t="0" r="4445" b="4445"/>
                <wp:wrapNone/>
                <wp:docPr id="955983187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180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4101652C" w14:textId="1B38C2A2" w:rsidR="005D57C8" w:rsidRDefault="00133DD9" w:rsidP="00133DD9">
    <w:pPr>
      <w:pStyle w:val="Rodap"/>
      <w:tabs>
        <w:tab w:val="left" w:pos="76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77C1" w14:textId="77777777" w:rsidR="00CC7506" w:rsidRDefault="00CC7506">
      <w:pPr>
        <w:spacing w:after="0"/>
      </w:pPr>
      <w:r>
        <w:separator/>
      </w:r>
    </w:p>
  </w:footnote>
  <w:footnote w:type="continuationSeparator" w:id="0">
    <w:p w14:paraId="79B6E6F7" w14:textId="77777777" w:rsidR="00CC7506" w:rsidRDefault="00CC750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18"/>
      <w:gridCol w:w="4678"/>
      <w:gridCol w:w="1914"/>
    </w:tblGrid>
    <w:tr w:rsidR="005D57C8" w14:paraId="7981CDF7" w14:textId="77777777">
      <w:trPr>
        <w:trHeight w:val="716"/>
      </w:trPr>
      <w:tc>
        <w:tcPr>
          <w:tcW w:w="3418" w:type="dxa"/>
          <w:vAlign w:val="center"/>
        </w:tcPr>
        <w:p w14:paraId="02EB378F" w14:textId="77777777" w:rsidR="005D57C8" w:rsidRDefault="00226957">
          <w:pPr>
            <w:pStyle w:val="Cabealho"/>
            <w:spacing w:after="0"/>
            <w:jc w:val="left"/>
          </w:pPr>
          <w:r>
            <w:rPr>
              <w:noProof/>
              <w:lang w:eastAsia="pt-BR"/>
            </w:rPr>
            <w:drawing>
              <wp:inline distT="0" distB="0" distL="0" distR="0" wp14:anchorId="7B19AAB1" wp14:editId="6E95A8FA">
                <wp:extent cx="2092960" cy="515620"/>
                <wp:effectExtent l="0" t="0" r="0" b="0"/>
                <wp:docPr id="1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999" b="1286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2960" cy="515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</w:tcPr>
        <w:tbl>
          <w:tblPr>
            <w:tblW w:w="0" w:type="auto"/>
            <w:tblInd w:w="922" w:type="dxa"/>
            <w:tblLayout w:type="fixed"/>
            <w:tblLook w:val="0000" w:firstRow="0" w:lastRow="0" w:firstColumn="0" w:lastColumn="0" w:noHBand="0" w:noVBand="0"/>
          </w:tblPr>
          <w:tblGrid>
            <w:gridCol w:w="1276"/>
            <w:gridCol w:w="992"/>
            <w:gridCol w:w="1276"/>
          </w:tblGrid>
          <w:tr w:rsidR="005D57C8" w14:paraId="6A05A809" w14:textId="77777777">
            <w:trPr>
              <w:trHeight w:val="314"/>
            </w:trPr>
            <w:tc>
              <w:tcPr>
                <w:tcW w:w="1276" w:type="dxa"/>
              </w:tcPr>
              <w:p w14:paraId="5A39BBE3" w14:textId="77777777" w:rsidR="005D57C8" w:rsidRDefault="00226957">
                <w:pPr>
                  <w:spacing w:after="0"/>
                  <w:jc w:val="left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22B65086" wp14:editId="57BC2F12">
                      <wp:extent cx="466090" cy="219710"/>
                      <wp:effectExtent l="0" t="0" r="0" b="0"/>
                      <wp:docPr id="2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6931" t="23192" r="10228" b="2411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66090" cy="2197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992" w:type="dxa"/>
                <w:vAlign w:val="center"/>
              </w:tcPr>
              <w:p w14:paraId="41C8F396" w14:textId="77777777" w:rsidR="005D57C8" w:rsidRDefault="00226957">
                <w:pPr>
                  <w:spacing w:after="0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473BE0D9" wp14:editId="17C27F47">
                      <wp:extent cx="474980" cy="197485"/>
                      <wp:effectExtent l="0" t="0" r="0" b="0"/>
                      <wp:docPr id="3" name="Image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498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276" w:type="dxa"/>
                <w:vAlign w:val="center"/>
              </w:tcPr>
              <w:p w14:paraId="72A3D3EC" w14:textId="77777777" w:rsidR="005D57C8" w:rsidRDefault="00226957">
                <w:pPr>
                  <w:spacing w:after="0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5F2DB933" wp14:editId="3B615E5A">
                      <wp:extent cx="416560" cy="197485"/>
                      <wp:effectExtent l="0" t="0" r="0" b="0"/>
                      <wp:docPr id="4" name="Image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1656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5D57C8" w14:paraId="0D0B940D" w14:textId="77777777">
            <w:trPr>
              <w:trHeight w:val="314"/>
            </w:trPr>
            <w:tc>
              <w:tcPr>
                <w:tcW w:w="1276" w:type="dxa"/>
                <w:vAlign w:val="center"/>
              </w:tcPr>
              <w:p w14:paraId="0E27B00A" w14:textId="77777777" w:rsidR="005D57C8" w:rsidRDefault="00226957">
                <w:pPr>
                  <w:spacing w:after="0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7826C798" wp14:editId="0FA103A9">
                      <wp:extent cx="694690" cy="197485"/>
                      <wp:effectExtent l="0" t="0" r="0" b="0"/>
                      <wp:docPr id="5" name="Imagem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469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992" w:type="dxa"/>
                <w:vAlign w:val="center"/>
              </w:tcPr>
              <w:p w14:paraId="60061E4C" w14:textId="77777777" w:rsidR="005D57C8" w:rsidRDefault="00226957">
                <w:pPr>
                  <w:spacing w:after="0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02C40BE8" wp14:editId="56C8CF3D">
                      <wp:extent cx="372110" cy="197485"/>
                      <wp:effectExtent l="0" t="0" r="0" b="0"/>
                      <wp:docPr id="6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7211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276" w:type="dxa"/>
                <w:vAlign w:val="center"/>
              </w:tcPr>
              <w:p w14:paraId="44EAFD9C" w14:textId="77777777" w:rsidR="005D57C8" w:rsidRDefault="00226957">
                <w:pPr>
                  <w:spacing w:after="0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36097629" wp14:editId="52651607">
                      <wp:extent cx="591820" cy="197485"/>
                      <wp:effectExtent l="0" t="0" r="0" b="0"/>
                      <wp:docPr id="7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9182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B94D5A5" w14:textId="77777777" w:rsidR="005D57C8" w:rsidRDefault="005D57C8">
          <w:pPr>
            <w:spacing w:after="0"/>
            <w:jc w:val="center"/>
          </w:pPr>
        </w:p>
      </w:tc>
      <w:tc>
        <w:tcPr>
          <w:tcW w:w="1914" w:type="dxa"/>
        </w:tcPr>
        <w:p w14:paraId="635FC112" w14:textId="77777777" w:rsidR="005D57C8" w:rsidRDefault="00226957">
          <w:pPr>
            <w:spacing w:after="0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 wp14:anchorId="60243D6A" wp14:editId="7BC1ED10">
                <wp:simplePos x="0" y="0"/>
                <wp:positionH relativeFrom="column">
                  <wp:posOffset>421640</wp:posOffset>
                </wp:positionH>
                <wp:positionV relativeFrom="paragraph">
                  <wp:posOffset>90805</wp:posOffset>
                </wp:positionV>
                <wp:extent cx="868045" cy="299720"/>
                <wp:effectExtent l="0" t="0" r="0" b="0"/>
                <wp:wrapNone/>
                <wp:docPr id="161803167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804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DEEC669" w14:textId="77777777" w:rsidR="005D57C8" w:rsidRDefault="005D57C8">
    <w:pPr>
      <w:pStyle w:val="Cabealho"/>
      <w:pBdr>
        <w:bottom w:val="single" w:sz="4" w:space="1" w:color="000000"/>
      </w:pBd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g5w9GXYMqZAGx" int2:id="D84iG1g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753784"/>
    <w:multiLevelType w:val="hybridMultilevel"/>
    <w:tmpl w:val="687E3668"/>
    <w:lvl w:ilvl="0" w:tplc="1FE872D2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8F1C9F"/>
    <w:multiLevelType w:val="hybridMultilevel"/>
    <w:tmpl w:val="AD74B7D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873C5"/>
    <w:multiLevelType w:val="hybridMultilevel"/>
    <w:tmpl w:val="297CDD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5452C1"/>
    <w:multiLevelType w:val="hybridMultilevel"/>
    <w:tmpl w:val="07E89218"/>
    <w:lvl w:ilvl="0" w:tplc="7C4E1FD8">
      <w:start w:val="1"/>
      <w:numFmt w:val="decimal"/>
      <w:lvlText w:val="%1)"/>
      <w:lvlJc w:val="left"/>
      <w:pPr>
        <w:ind w:left="-349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371" w:hanging="360"/>
      </w:pPr>
    </w:lvl>
    <w:lvl w:ilvl="2" w:tplc="0816001B" w:tentative="1">
      <w:start w:val="1"/>
      <w:numFmt w:val="lowerRoman"/>
      <w:lvlText w:val="%3."/>
      <w:lvlJc w:val="right"/>
      <w:pPr>
        <w:ind w:left="1091" w:hanging="180"/>
      </w:pPr>
    </w:lvl>
    <w:lvl w:ilvl="3" w:tplc="0816000F" w:tentative="1">
      <w:start w:val="1"/>
      <w:numFmt w:val="decimal"/>
      <w:lvlText w:val="%4."/>
      <w:lvlJc w:val="left"/>
      <w:pPr>
        <w:ind w:left="1811" w:hanging="360"/>
      </w:pPr>
    </w:lvl>
    <w:lvl w:ilvl="4" w:tplc="08160019" w:tentative="1">
      <w:start w:val="1"/>
      <w:numFmt w:val="lowerLetter"/>
      <w:lvlText w:val="%5."/>
      <w:lvlJc w:val="left"/>
      <w:pPr>
        <w:ind w:left="2531" w:hanging="360"/>
      </w:pPr>
    </w:lvl>
    <w:lvl w:ilvl="5" w:tplc="0816001B" w:tentative="1">
      <w:start w:val="1"/>
      <w:numFmt w:val="lowerRoman"/>
      <w:lvlText w:val="%6."/>
      <w:lvlJc w:val="right"/>
      <w:pPr>
        <w:ind w:left="3251" w:hanging="180"/>
      </w:pPr>
    </w:lvl>
    <w:lvl w:ilvl="6" w:tplc="0816000F" w:tentative="1">
      <w:start w:val="1"/>
      <w:numFmt w:val="decimal"/>
      <w:lvlText w:val="%7."/>
      <w:lvlJc w:val="left"/>
      <w:pPr>
        <w:ind w:left="3971" w:hanging="360"/>
      </w:pPr>
    </w:lvl>
    <w:lvl w:ilvl="7" w:tplc="08160019" w:tentative="1">
      <w:start w:val="1"/>
      <w:numFmt w:val="lowerLetter"/>
      <w:lvlText w:val="%8."/>
      <w:lvlJc w:val="left"/>
      <w:pPr>
        <w:ind w:left="4691" w:hanging="360"/>
      </w:pPr>
    </w:lvl>
    <w:lvl w:ilvl="8" w:tplc="08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5" w15:restartNumberingAfterBreak="0">
    <w:nsid w:val="12737EB9"/>
    <w:multiLevelType w:val="hybridMultilevel"/>
    <w:tmpl w:val="C7C210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E15AE"/>
    <w:multiLevelType w:val="hybridMultilevel"/>
    <w:tmpl w:val="39D4C7AE"/>
    <w:lvl w:ilvl="0" w:tplc="D1E8328A">
      <w:start w:val="1"/>
      <w:numFmt w:val="upperRoman"/>
      <w:lvlText w:val="%1)"/>
      <w:lvlJc w:val="left"/>
      <w:pPr>
        <w:ind w:left="29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654" w:hanging="360"/>
      </w:pPr>
    </w:lvl>
    <w:lvl w:ilvl="2" w:tplc="0C0A001B" w:tentative="1">
      <w:start w:val="1"/>
      <w:numFmt w:val="lowerRoman"/>
      <w:lvlText w:val="%3."/>
      <w:lvlJc w:val="right"/>
      <w:pPr>
        <w:ind w:left="1374" w:hanging="180"/>
      </w:pPr>
    </w:lvl>
    <w:lvl w:ilvl="3" w:tplc="0C0A000F" w:tentative="1">
      <w:start w:val="1"/>
      <w:numFmt w:val="decimal"/>
      <w:lvlText w:val="%4."/>
      <w:lvlJc w:val="left"/>
      <w:pPr>
        <w:ind w:left="2094" w:hanging="360"/>
      </w:pPr>
    </w:lvl>
    <w:lvl w:ilvl="4" w:tplc="0C0A0019" w:tentative="1">
      <w:start w:val="1"/>
      <w:numFmt w:val="lowerLetter"/>
      <w:lvlText w:val="%5."/>
      <w:lvlJc w:val="left"/>
      <w:pPr>
        <w:ind w:left="2814" w:hanging="360"/>
      </w:pPr>
    </w:lvl>
    <w:lvl w:ilvl="5" w:tplc="0C0A001B" w:tentative="1">
      <w:start w:val="1"/>
      <w:numFmt w:val="lowerRoman"/>
      <w:lvlText w:val="%6."/>
      <w:lvlJc w:val="right"/>
      <w:pPr>
        <w:ind w:left="3534" w:hanging="180"/>
      </w:pPr>
    </w:lvl>
    <w:lvl w:ilvl="6" w:tplc="0C0A000F" w:tentative="1">
      <w:start w:val="1"/>
      <w:numFmt w:val="decimal"/>
      <w:lvlText w:val="%7."/>
      <w:lvlJc w:val="left"/>
      <w:pPr>
        <w:ind w:left="4254" w:hanging="360"/>
      </w:pPr>
    </w:lvl>
    <w:lvl w:ilvl="7" w:tplc="0C0A0019" w:tentative="1">
      <w:start w:val="1"/>
      <w:numFmt w:val="lowerLetter"/>
      <w:lvlText w:val="%8."/>
      <w:lvlJc w:val="left"/>
      <w:pPr>
        <w:ind w:left="4974" w:hanging="360"/>
      </w:pPr>
    </w:lvl>
    <w:lvl w:ilvl="8" w:tplc="0C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2C557F01"/>
    <w:multiLevelType w:val="hybridMultilevel"/>
    <w:tmpl w:val="2DFC7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0350C"/>
    <w:multiLevelType w:val="hybridMultilevel"/>
    <w:tmpl w:val="728AA2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72362"/>
    <w:multiLevelType w:val="hybridMultilevel"/>
    <w:tmpl w:val="3AC4F5A6"/>
    <w:lvl w:ilvl="0" w:tplc="B76896BC">
      <w:start w:val="6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84545A"/>
    <w:multiLevelType w:val="hybridMultilevel"/>
    <w:tmpl w:val="78AA70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6D56A2"/>
    <w:multiLevelType w:val="hybridMultilevel"/>
    <w:tmpl w:val="8D2A1876"/>
    <w:lvl w:ilvl="0" w:tplc="9CB2D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C2CEC"/>
    <w:multiLevelType w:val="hybridMultilevel"/>
    <w:tmpl w:val="885A582C"/>
    <w:lvl w:ilvl="0" w:tplc="E9F86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0A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6A6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482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EF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DA4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A5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A4C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942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779611"/>
    <w:multiLevelType w:val="hybridMultilevel"/>
    <w:tmpl w:val="E67806F8"/>
    <w:lvl w:ilvl="0" w:tplc="AEA6C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160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520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65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5E45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30E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986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A2D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C2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6163B"/>
    <w:multiLevelType w:val="hybridMultilevel"/>
    <w:tmpl w:val="1E645022"/>
    <w:lvl w:ilvl="0" w:tplc="808AB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665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18C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8B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D41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5227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D67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66F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49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827E3"/>
    <w:multiLevelType w:val="multilevel"/>
    <w:tmpl w:val="561E27AA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BF1C0"/>
    <w:multiLevelType w:val="hybridMultilevel"/>
    <w:tmpl w:val="1C044568"/>
    <w:lvl w:ilvl="0" w:tplc="0534E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2C3D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6CD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61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380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E3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C89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CEE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AA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71853"/>
    <w:multiLevelType w:val="hybridMultilevel"/>
    <w:tmpl w:val="9F921332"/>
    <w:lvl w:ilvl="0" w:tplc="E6783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A4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C6B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88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6AD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C26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567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613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420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4001F"/>
    <w:multiLevelType w:val="hybridMultilevel"/>
    <w:tmpl w:val="A8E03AAA"/>
    <w:lvl w:ilvl="0" w:tplc="7F78BA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027ED8"/>
    <w:multiLevelType w:val="hybridMultilevel"/>
    <w:tmpl w:val="D060AD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F30F9D"/>
    <w:multiLevelType w:val="hybridMultilevel"/>
    <w:tmpl w:val="A6DCB798"/>
    <w:lvl w:ilvl="0" w:tplc="BF98B7C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042476">
    <w:abstractNumId w:val="15"/>
  </w:num>
  <w:num w:numId="2" w16cid:durableId="500895506">
    <w:abstractNumId w:val="16"/>
  </w:num>
  <w:num w:numId="3" w16cid:durableId="1610357214">
    <w:abstractNumId w:val="0"/>
  </w:num>
  <w:num w:numId="4" w16cid:durableId="1409570342">
    <w:abstractNumId w:val="11"/>
  </w:num>
  <w:num w:numId="5" w16cid:durableId="1613777419">
    <w:abstractNumId w:val="18"/>
  </w:num>
  <w:num w:numId="6" w16cid:durableId="374503981">
    <w:abstractNumId w:val="4"/>
  </w:num>
  <w:num w:numId="7" w16cid:durableId="599870444">
    <w:abstractNumId w:val="6"/>
  </w:num>
  <w:num w:numId="8" w16cid:durableId="807547854">
    <w:abstractNumId w:val="10"/>
  </w:num>
  <w:num w:numId="9" w16cid:durableId="1183981911">
    <w:abstractNumId w:val="3"/>
  </w:num>
  <w:num w:numId="10" w16cid:durableId="12071413">
    <w:abstractNumId w:val="19"/>
  </w:num>
  <w:num w:numId="11" w16cid:durableId="1619606336">
    <w:abstractNumId w:val="8"/>
  </w:num>
  <w:num w:numId="12" w16cid:durableId="1346591410">
    <w:abstractNumId w:val="5"/>
  </w:num>
  <w:num w:numId="13" w16cid:durableId="1404335437">
    <w:abstractNumId w:val="7"/>
  </w:num>
  <w:num w:numId="14" w16cid:durableId="364985683">
    <w:abstractNumId w:val="20"/>
  </w:num>
  <w:num w:numId="15" w16cid:durableId="507796946">
    <w:abstractNumId w:val="12"/>
  </w:num>
  <w:num w:numId="16" w16cid:durableId="239021614">
    <w:abstractNumId w:val="17"/>
  </w:num>
  <w:num w:numId="17" w16cid:durableId="1692294514">
    <w:abstractNumId w:val="13"/>
  </w:num>
  <w:num w:numId="18" w16cid:durableId="1217819583">
    <w:abstractNumId w:val="14"/>
  </w:num>
  <w:num w:numId="19" w16cid:durableId="850872653">
    <w:abstractNumId w:val="2"/>
  </w:num>
  <w:num w:numId="20" w16cid:durableId="1369598851">
    <w:abstractNumId w:val="9"/>
  </w:num>
  <w:num w:numId="21" w16cid:durableId="865874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7D78"/>
    <w:rsid w:val="000356F5"/>
    <w:rsid w:val="0005663F"/>
    <w:rsid w:val="000A1542"/>
    <w:rsid w:val="000A6895"/>
    <w:rsid w:val="000D672A"/>
    <w:rsid w:val="00116729"/>
    <w:rsid w:val="00133DD9"/>
    <w:rsid w:val="00141803"/>
    <w:rsid w:val="00143797"/>
    <w:rsid w:val="001455A4"/>
    <w:rsid w:val="00167F09"/>
    <w:rsid w:val="00182E8F"/>
    <w:rsid w:val="001C7943"/>
    <w:rsid w:val="00226957"/>
    <w:rsid w:val="00247477"/>
    <w:rsid w:val="00254925"/>
    <w:rsid w:val="00263B2E"/>
    <w:rsid w:val="0028545D"/>
    <w:rsid w:val="002904F8"/>
    <w:rsid w:val="00290903"/>
    <w:rsid w:val="002A3D5B"/>
    <w:rsid w:val="002A681F"/>
    <w:rsid w:val="002B4A01"/>
    <w:rsid w:val="002C45A2"/>
    <w:rsid w:val="002C63E0"/>
    <w:rsid w:val="002F6ED9"/>
    <w:rsid w:val="0030736C"/>
    <w:rsid w:val="00310DF7"/>
    <w:rsid w:val="00315CA3"/>
    <w:rsid w:val="00326056"/>
    <w:rsid w:val="00332089"/>
    <w:rsid w:val="0034055E"/>
    <w:rsid w:val="00342985"/>
    <w:rsid w:val="00342BF2"/>
    <w:rsid w:val="00352C7C"/>
    <w:rsid w:val="00363F54"/>
    <w:rsid w:val="00373180"/>
    <w:rsid w:val="003B2242"/>
    <w:rsid w:val="003B6139"/>
    <w:rsid w:val="003C72D0"/>
    <w:rsid w:val="003E3E6E"/>
    <w:rsid w:val="003F742F"/>
    <w:rsid w:val="004003A6"/>
    <w:rsid w:val="0041755E"/>
    <w:rsid w:val="00422C04"/>
    <w:rsid w:val="00431EEE"/>
    <w:rsid w:val="00446DCD"/>
    <w:rsid w:val="00455DCE"/>
    <w:rsid w:val="004945A0"/>
    <w:rsid w:val="004968D5"/>
    <w:rsid w:val="00496AC3"/>
    <w:rsid w:val="004A3E72"/>
    <w:rsid w:val="004D574F"/>
    <w:rsid w:val="004F4DFF"/>
    <w:rsid w:val="005157E6"/>
    <w:rsid w:val="00567F5A"/>
    <w:rsid w:val="005B5CBD"/>
    <w:rsid w:val="005B7763"/>
    <w:rsid w:val="005C0F06"/>
    <w:rsid w:val="005C5BE9"/>
    <w:rsid w:val="005D21A2"/>
    <w:rsid w:val="005D3F32"/>
    <w:rsid w:val="005D57C8"/>
    <w:rsid w:val="005D6C8F"/>
    <w:rsid w:val="005F1ADD"/>
    <w:rsid w:val="00600FBE"/>
    <w:rsid w:val="0060643F"/>
    <w:rsid w:val="006238DE"/>
    <w:rsid w:val="00655C8C"/>
    <w:rsid w:val="006612A5"/>
    <w:rsid w:val="006612CA"/>
    <w:rsid w:val="00663CA0"/>
    <w:rsid w:val="006864B4"/>
    <w:rsid w:val="006876E3"/>
    <w:rsid w:val="006B1B93"/>
    <w:rsid w:val="006B7F6C"/>
    <w:rsid w:val="006D5942"/>
    <w:rsid w:val="006F2138"/>
    <w:rsid w:val="006F6B7A"/>
    <w:rsid w:val="00710614"/>
    <w:rsid w:val="00726CD8"/>
    <w:rsid w:val="0073111F"/>
    <w:rsid w:val="00733CF1"/>
    <w:rsid w:val="00753249"/>
    <w:rsid w:val="00756BB3"/>
    <w:rsid w:val="007678AD"/>
    <w:rsid w:val="007C6825"/>
    <w:rsid w:val="007E016B"/>
    <w:rsid w:val="007F700F"/>
    <w:rsid w:val="00801E4F"/>
    <w:rsid w:val="00813F39"/>
    <w:rsid w:val="00814BBA"/>
    <w:rsid w:val="00847AAB"/>
    <w:rsid w:val="00847B3C"/>
    <w:rsid w:val="00861288"/>
    <w:rsid w:val="008616A8"/>
    <w:rsid w:val="00871602"/>
    <w:rsid w:val="00883B95"/>
    <w:rsid w:val="0088526F"/>
    <w:rsid w:val="0088780E"/>
    <w:rsid w:val="00887965"/>
    <w:rsid w:val="00897E87"/>
    <w:rsid w:val="008A0E34"/>
    <w:rsid w:val="008A5128"/>
    <w:rsid w:val="008A6D0B"/>
    <w:rsid w:val="008F2F20"/>
    <w:rsid w:val="009016D4"/>
    <w:rsid w:val="00913723"/>
    <w:rsid w:val="009351EE"/>
    <w:rsid w:val="00942107"/>
    <w:rsid w:val="0094506D"/>
    <w:rsid w:val="009526EA"/>
    <w:rsid w:val="00955297"/>
    <w:rsid w:val="00960E34"/>
    <w:rsid w:val="00A03C60"/>
    <w:rsid w:val="00A142E6"/>
    <w:rsid w:val="00A5531B"/>
    <w:rsid w:val="00A75CA8"/>
    <w:rsid w:val="00A82FBA"/>
    <w:rsid w:val="00AB15AF"/>
    <w:rsid w:val="00AC0990"/>
    <w:rsid w:val="00AD3CEB"/>
    <w:rsid w:val="00AE6D1A"/>
    <w:rsid w:val="00B17D78"/>
    <w:rsid w:val="00B31AE7"/>
    <w:rsid w:val="00B36A5A"/>
    <w:rsid w:val="00BC5A8D"/>
    <w:rsid w:val="00BD475C"/>
    <w:rsid w:val="00BF3236"/>
    <w:rsid w:val="00BF49DD"/>
    <w:rsid w:val="00C1435B"/>
    <w:rsid w:val="00C73F37"/>
    <w:rsid w:val="00C758E4"/>
    <w:rsid w:val="00C831ED"/>
    <w:rsid w:val="00CB2372"/>
    <w:rsid w:val="00CC5661"/>
    <w:rsid w:val="00CC7506"/>
    <w:rsid w:val="00CF6819"/>
    <w:rsid w:val="00D0454C"/>
    <w:rsid w:val="00D118B8"/>
    <w:rsid w:val="00D31473"/>
    <w:rsid w:val="00D3714A"/>
    <w:rsid w:val="00D721A9"/>
    <w:rsid w:val="00D80181"/>
    <w:rsid w:val="00D95E3C"/>
    <w:rsid w:val="00DA2741"/>
    <w:rsid w:val="00DA5A11"/>
    <w:rsid w:val="00DA6083"/>
    <w:rsid w:val="00DB0836"/>
    <w:rsid w:val="00DB1230"/>
    <w:rsid w:val="00DC5C93"/>
    <w:rsid w:val="00DE2F6E"/>
    <w:rsid w:val="00DF1579"/>
    <w:rsid w:val="00E315AA"/>
    <w:rsid w:val="00E73C19"/>
    <w:rsid w:val="00E86F43"/>
    <w:rsid w:val="00EA00D4"/>
    <w:rsid w:val="00EA0FB0"/>
    <w:rsid w:val="00EB0694"/>
    <w:rsid w:val="00EB0A43"/>
    <w:rsid w:val="00EB1A45"/>
    <w:rsid w:val="00EBA49C"/>
    <w:rsid w:val="00EE2498"/>
    <w:rsid w:val="00EF445A"/>
    <w:rsid w:val="00F009F0"/>
    <w:rsid w:val="00F13885"/>
    <w:rsid w:val="00F36A80"/>
    <w:rsid w:val="00F36D62"/>
    <w:rsid w:val="00F4331E"/>
    <w:rsid w:val="00F669C8"/>
    <w:rsid w:val="00F67E52"/>
    <w:rsid w:val="00F77AFE"/>
    <w:rsid w:val="00FB261B"/>
    <w:rsid w:val="00FD62A5"/>
    <w:rsid w:val="00FF0DCC"/>
    <w:rsid w:val="00FF355C"/>
    <w:rsid w:val="083B1076"/>
    <w:rsid w:val="0F675F21"/>
    <w:rsid w:val="0FFEDCB0"/>
    <w:rsid w:val="10D3F18A"/>
    <w:rsid w:val="158511B4"/>
    <w:rsid w:val="15BA5BA2"/>
    <w:rsid w:val="1BAD856D"/>
    <w:rsid w:val="1DEF0A72"/>
    <w:rsid w:val="23E2A9B4"/>
    <w:rsid w:val="23FBB9AF"/>
    <w:rsid w:val="246E614B"/>
    <w:rsid w:val="259CAE04"/>
    <w:rsid w:val="274B9C29"/>
    <w:rsid w:val="279064ED"/>
    <w:rsid w:val="295CCC11"/>
    <w:rsid w:val="29AB9F55"/>
    <w:rsid w:val="29BDBEB5"/>
    <w:rsid w:val="2A3EA16C"/>
    <w:rsid w:val="2B9D4FFE"/>
    <w:rsid w:val="2F447EF1"/>
    <w:rsid w:val="2F5DDF7E"/>
    <w:rsid w:val="315A88A8"/>
    <w:rsid w:val="33AB1FEC"/>
    <w:rsid w:val="34AB74DC"/>
    <w:rsid w:val="34B4C44C"/>
    <w:rsid w:val="35EFF3D0"/>
    <w:rsid w:val="38CA4EA0"/>
    <w:rsid w:val="3A16B492"/>
    <w:rsid w:val="3D032C29"/>
    <w:rsid w:val="3F815CC1"/>
    <w:rsid w:val="421D2CEA"/>
    <w:rsid w:val="44498104"/>
    <w:rsid w:val="4A40E2E8"/>
    <w:rsid w:val="4FE6D409"/>
    <w:rsid w:val="54EE1E17"/>
    <w:rsid w:val="5583CB77"/>
    <w:rsid w:val="59BC6A96"/>
    <w:rsid w:val="5B8E7FAB"/>
    <w:rsid w:val="5C64FCF8"/>
    <w:rsid w:val="5CC65495"/>
    <w:rsid w:val="5D0EFCB4"/>
    <w:rsid w:val="5DA65164"/>
    <w:rsid w:val="5F40D7D2"/>
    <w:rsid w:val="619A6491"/>
    <w:rsid w:val="61CD8240"/>
    <w:rsid w:val="657BAD99"/>
    <w:rsid w:val="6AE95546"/>
    <w:rsid w:val="6C492BDF"/>
    <w:rsid w:val="6F7C3691"/>
    <w:rsid w:val="71B63E18"/>
    <w:rsid w:val="749E0302"/>
    <w:rsid w:val="7659EF13"/>
    <w:rsid w:val="7DEB16C8"/>
    <w:rsid w:val="7ED49A19"/>
    <w:rsid w:val="7EDF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04BB70C"/>
  <w15:docId w15:val="{33127483-F4A6-4E32-B92F-6B5F34B4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20"/>
      <w:jc w:val="both"/>
    </w:pPr>
    <w:rPr>
      <w:rFonts w:ascii="Arial" w:hAnsi="Arial" w:cs="Arial"/>
      <w:sz w:val="24"/>
      <w:lang w:eastAsia="zh-CN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1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St4z0">
    <w:name w:val="WW8NumSt4z0"/>
    <w:rPr>
      <w:rFonts w:ascii="Symbol" w:hAnsi="Symbol" w:cs="Symbol"/>
    </w:rPr>
  </w:style>
  <w:style w:type="character" w:customStyle="1" w:styleId="WW8NumSt5z0">
    <w:name w:val="WW8NumSt5z0"/>
    <w:rPr>
      <w:rFonts w:ascii="Arial" w:hAnsi="Arial" w:cs="Arial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RodapChar">
    <w:name w:val="Rodapé Char"/>
    <w:rPr>
      <w:rFonts w:ascii="Arial" w:hAnsi="Arial" w:cs="Arial"/>
      <w:sz w:val="24"/>
    </w:rPr>
  </w:style>
  <w:style w:type="character" w:customStyle="1" w:styleId="CorpodetextoChar">
    <w:name w:val="Corpo de texto Char"/>
    <w:rPr>
      <w:sz w:val="24"/>
      <w:szCs w:val="24"/>
    </w:rPr>
  </w:style>
  <w:style w:type="paragraph" w:customStyle="1" w:styleId="Ttulo10">
    <w:name w:val="Título1"/>
    <w:basedOn w:val="Normal"/>
    <w:next w:val="Corpodetexto"/>
    <w:pPr>
      <w:jc w:val="center"/>
    </w:pPr>
    <w:rPr>
      <w:b/>
    </w:rPr>
  </w:style>
  <w:style w:type="paragraph" w:styleId="Corpodetexto">
    <w:name w:val="Body Text"/>
    <w:basedOn w:val="Normal"/>
    <w:pPr>
      <w:jc w:val="left"/>
    </w:pPr>
    <w:rPr>
      <w:rFonts w:ascii="Times New Roman" w:hAnsi="Times New Roman" w:cs="Times New Roman"/>
      <w:szCs w:val="24"/>
    </w:rPr>
  </w:style>
  <w:style w:type="paragraph" w:styleId="Lista">
    <w:name w:val="List"/>
    <w:basedOn w:val="Normal"/>
  </w:style>
  <w:style w:type="paragraph" w:styleId="Legenda">
    <w:name w:val="caption"/>
    <w:basedOn w:val="Normal"/>
    <w:qFormat/>
    <w:pPr>
      <w:suppressLineNumbers/>
      <w:spacing w:before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customStyle="1" w:styleId="Alinea">
    <w:name w:val="Alinea"/>
    <w:basedOn w:val="Normal"/>
  </w:style>
  <w:style w:type="paragraph" w:customStyle="1" w:styleId="Ajuste">
    <w:name w:val="Ajuste"/>
    <w:basedOn w:val="Normal"/>
    <w:pPr>
      <w:jc w:val="center"/>
    </w:pPr>
    <w:rPr>
      <w:b/>
    </w:rPr>
  </w:style>
  <w:style w:type="paragraph" w:customStyle="1" w:styleId="selo">
    <w:name w:val="selo"/>
    <w:basedOn w:val="Normal"/>
    <w:pPr>
      <w:spacing w:before="120"/>
      <w:jc w:val="center"/>
    </w:pPr>
    <w:rPr>
      <w:rFonts w:ascii="Impact" w:hAnsi="Impact" w:cs="Impact"/>
      <w:b/>
      <w:sz w:val="36"/>
    </w:rPr>
  </w:style>
  <w:style w:type="paragraph" w:customStyle="1" w:styleId="Padrao">
    <w:name w:val="Padrao"/>
    <w:basedOn w:val="selo"/>
    <w:rPr>
      <w:rFonts w:ascii="Arial" w:hAnsi="Arial" w:cs="Arial"/>
      <w:caps/>
      <w:sz w:val="52"/>
    </w:rPr>
  </w:style>
  <w:style w:type="paragraph" w:customStyle="1" w:styleId="ListaT">
    <w:name w:val="ListaT"/>
    <w:basedOn w:val="Lista"/>
    <w:pPr>
      <w:ind w:left="709"/>
    </w:pPr>
    <w:rPr>
      <w:caps/>
    </w:rPr>
  </w:style>
  <w:style w:type="paragraph" w:customStyle="1" w:styleId="TitPad">
    <w:name w:val="TitPad"/>
    <w:basedOn w:val="Normal"/>
    <w:rPr>
      <w:b/>
      <w:caps/>
    </w:rPr>
  </w:style>
  <w:style w:type="paragraph" w:customStyle="1" w:styleId="JOHN">
    <w:name w:val="JOHN"/>
    <w:basedOn w:val="Ajuste"/>
    <w:pPr>
      <w:jc w:val="left"/>
    </w:pPr>
    <w:rPr>
      <w:sz w:val="16"/>
    </w:rPr>
  </w:style>
  <w:style w:type="paragraph" w:customStyle="1" w:styleId="Pargrafo">
    <w:name w:val="Parágrafo"/>
    <w:basedOn w:val="Normal"/>
    <w:pPr>
      <w:ind w:firstLine="709"/>
    </w:pPr>
  </w:style>
  <w:style w:type="paragraph" w:customStyle="1" w:styleId="Canto">
    <w:name w:val="Canto"/>
    <w:basedOn w:val="selo"/>
    <w:rPr>
      <w:rFonts w:ascii="Arial" w:hAnsi="Arial" w:cs="Arial"/>
      <w:sz w:val="28"/>
    </w:rPr>
  </w:style>
  <w:style w:type="paragraph" w:styleId="Sumrio3">
    <w:name w:val="toc 3"/>
    <w:basedOn w:val="Normal"/>
    <w:next w:val="Normal"/>
  </w:style>
  <w:style w:type="paragraph" w:styleId="Sumrio1">
    <w:name w:val="toc 1"/>
    <w:basedOn w:val="Normal"/>
    <w:next w:val="Normal"/>
  </w:style>
  <w:style w:type="paragraph" w:styleId="Sumrio2">
    <w:name w:val="toc 2"/>
    <w:basedOn w:val="Normal"/>
    <w:next w:val="Normal"/>
  </w:style>
  <w:style w:type="paragraph" w:styleId="Sumrio4">
    <w:name w:val="toc 4"/>
    <w:basedOn w:val="Normal"/>
    <w:next w:val="Normal"/>
  </w:style>
  <w:style w:type="paragraph" w:styleId="Sumrio5">
    <w:name w:val="toc 5"/>
    <w:basedOn w:val="Normal"/>
    <w:next w:val="Normal"/>
  </w:style>
  <w:style w:type="paragraph" w:styleId="Sumrio6">
    <w:name w:val="toc 6"/>
    <w:basedOn w:val="Normal"/>
    <w:next w:val="Normal"/>
  </w:style>
  <w:style w:type="paragraph" w:styleId="Sumrio7">
    <w:name w:val="toc 7"/>
    <w:basedOn w:val="Normal"/>
    <w:next w:val="Normal"/>
  </w:style>
  <w:style w:type="paragraph" w:styleId="Sumrio8">
    <w:name w:val="toc 8"/>
    <w:basedOn w:val="Normal"/>
    <w:next w:val="Normal"/>
  </w:style>
  <w:style w:type="paragraph" w:styleId="Sumrio9">
    <w:name w:val="toc 9"/>
    <w:basedOn w:val="Normal"/>
    <w:next w:val="Normal"/>
  </w:style>
  <w:style w:type="paragraph" w:customStyle="1" w:styleId="Aviso">
    <w:name w:val="Aviso"/>
    <w:basedOn w:val="Normal"/>
    <w:rPr>
      <w:b/>
      <w:i/>
      <w:vanish/>
      <w:color w:val="FF0000"/>
    </w:rPr>
  </w:style>
  <w:style w:type="paragraph" w:customStyle="1" w:styleId="Tabela">
    <w:name w:val="Tabela"/>
    <w:basedOn w:val="Normal"/>
  </w:style>
  <w:style w:type="paragraph" w:customStyle="1" w:styleId="ListaTab">
    <w:name w:val="ListaTab"/>
    <w:basedOn w:val="Lista"/>
    <w:pPr>
      <w:ind w:left="284" w:hanging="284"/>
    </w:pPr>
  </w:style>
  <w:style w:type="paragraph" w:customStyle="1" w:styleId="AlinTab">
    <w:name w:val="AlinTab"/>
    <w:basedOn w:val="Alinea"/>
    <w:pPr>
      <w:ind w:left="284" w:hanging="284"/>
    </w:pPr>
  </w:style>
  <w:style w:type="paragraph" w:customStyle="1" w:styleId="Tit">
    <w:name w:val="Tit"/>
    <w:basedOn w:val="Padrao"/>
    <w:pPr>
      <w:spacing w:before="0"/>
      <w:jc w:val="left"/>
    </w:pPr>
    <w:rPr>
      <w:sz w:val="20"/>
    </w:rPr>
  </w:style>
  <w:style w:type="paragraph" w:styleId="Recuodecorpodetexto">
    <w:name w:val="Body Text Indent"/>
    <w:basedOn w:val="Normal"/>
  </w:style>
  <w:style w:type="paragraph" w:styleId="Textodebalo">
    <w:name w:val="Balloon Text"/>
    <w:basedOn w:val="Normal"/>
    <w:pPr>
      <w:spacing w:after="0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pPr>
      <w:spacing w:before="280" w:after="119"/>
      <w:jc w:val="left"/>
    </w:pPr>
    <w:rPr>
      <w:rFonts w:ascii="Times New Roman" w:hAnsi="Times New Roman" w:cs="Times New Roman"/>
      <w:color w:val="00000A"/>
      <w:sz w:val="28"/>
      <w:szCs w:val="28"/>
    </w:rPr>
  </w:style>
  <w:style w:type="paragraph" w:styleId="NormalWeb">
    <w:name w:val="Normal (Web)"/>
    <w:basedOn w:val="Normal"/>
    <w:pPr>
      <w:spacing w:before="280" w:after="119"/>
      <w:jc w:val="left"/>
    </w:pPr>
    <w:rPr>
      <w:rFonts w:ascii="Times New Roman" w:hAnsi="Times New Roman" w:cs="Times New Roman"/>
      <w:szCs w:val="24"/>
    </w:rPr>
  </w:style>
  <w:style w:type="paragraph" w:customStyle="1" w:styleId="Normal1">
    <w:name w:val="Normal1"/>
    <w:pPr>
      <w:suppressAutoHyphens/>
      <w:autoSpaceDE w:val="0"/>
    </w:pPr>
    <w:rPr>
      <w:rFonts w:eastAsia="Calibri"/>
      <w:color w:val="000000"/>
      <w:sz w:val="24"/>
      <w:szCs w:val="24"/>
      <w:lang w:eastAsia="zh-C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styleId="SemEspaamento">
    <w:name w:val="No Spacing"/>
    <w:uiPriority w:val="1"/>
    <w:qFormat/>
    <w:rsid w:val="00116729"/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29090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uiPriority w:val="22"/>
    <w:qFormat/>
    <w:rsid w:val="00BD475C"/>
    <w:rPr>
      <w:b/>
    </w:rPr>
  </w:style>
  <w:style w:type="paragraph" w:styleId="PargrafodaLista">
    <w:name w:val="List Paragraph"/>
    <w:basedOn w:val="Normal"/>
    <w:uiPriority w:val="34"/>
    <w:qFormat/>
    <w:rsid w:val="00BD475C"/>
    <w:pPr>
      <w:suppressAutoHyphens w:val="0"/>
      <w:spacing w:after="0"/>
      <w:ind w:left="708"/>
      <w:jc w:val="left"/>
    </w:pPr>
    <w:rPr>
      <w:rFonts w:ascii="Times New Roman" w:hAnsi="Times New Roman" w:cs="Times New Roman"/>
      <w:sz w:val="20"/>
      <w:lang w:eastAsia="pt-BR"/>
    </w:rPr>
  </w:style>
  <w:style w:type="paragraph" w:styleId="TextosemFormatao">
    <w:name w:val="Plain Text"/>
    <w:basedOn w:val="Normal"/>
    <w:link w:val="TextosemFormataoChar"/>
    <w:rsid w:val="009526EA"/>
    <w:pPr>
      <w:suppressAutoHyphens w:val="0"/>
      <w:spacing w:after="0"/>
      <w:jc w:val="left"/>
    </w:pPr>
    <w:rPr>
      <w:rFonts w:ascii="Courier New" w:hAnsi="Courier New" w:cs="Times New Roman"/>
      <w:sz w:val="20"/>
      <w:lang w:val="x-none" w:eastAsia="x-none"/>
    </w:rPr>
  </w:style>
  <w:style w:type="character" w:customStyle="1" w:styleId="TextosemFormataoChar">
    <w:name w:val="Texto sem Formatação Char"/>
    <w:link w:val="TextosemFormatao"/>
    <w:rsid w:val="009526EA"/>
    <w:rPr>
      <w:rFonts w:ascii="Courier New" w:hAnsi="Courier New"/>
    </w:rPr>
  </w:style>
  <w:style w:type="table" w:styleId="Tabelacomgrade">
    <w:name w:val="Table Grid"/>
    <w:basedOn w:val="Tabelanormal"/>
    <w:uiPriority w:val="39"/>
    <w:rsid w:val="00FF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2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nani\Downloads\Timbrado%20Bondmann%202024%20(1)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e4e65f-37f1-4a90-8a9c-f60ad43d91fe" xsi:nil="true"/>
    <lcf76f155ced4ddcb4097134ff3c332f xmlns="84ce4470-f496-48bd-8556-b8ed39488c7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08F20ACDDCBE409B0BEBEB71823B47" ma:contentTypeVersion="12" ma:contentTypeDescription="Crie um novo documento." ma:contentTypeScope="" ma:versionID="009b1940901e73bf08cc3983b9bfe220">
  <xsd:schema xmlns:xsd="http://www.w3.org/2001/XMLSchema" xmlns:xs="http://www.w3.org/2001/XMLSchema" xmlns:p="http://schemas.microsoft.com/office/2006/metadata/properties" xmlns:ns2="84ce4470-f496-48bd-8556-b8ed39488c7b" xmlns:ns3="a3e4e65f-37f1-4a90-8a9c-f60ad43d91fe" targetNamespace="http://schemas.microsoft.com/office/2006/metadata/properties" ma:root="true" ma:fieldsID="793e08c1e9729d7e7e9e887a828ce768" ns2:_="" ns3:_="">
    <xsd:import namespace="84ce4470-f496-48bd-8556-b8ed39488c7b"/>
    <xsd:import namespace="a3e4e65f-37f1-4a90-8a9c-f60ad43d91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e4470-f496-48bd-8556-b8ed39488c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fbb1b4a-dd84-4326-bb06-a35a5bff8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e65f-37f1-4a90-8a9c-f60ad43d91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d1ef829-1e0e-4bdd-9902-78e5c51c03d3}" ma:internalName="TaxCatchAll" ma:showField="CatchAllData" ma:web="a3e4e65f-37f1-4a90-8a9c-f60ad43d91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493E54-5492-490A-940A-B3CA533D5A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DD70C7-91A5-41B9-8929-3A8236B92452}">
  <ds:schemaRefs>
    <ds:schemaRef ds:uri="http://schemas.microsoft.com/office/2006/metadata/properties"/>
    <ds:schemaRef ds:uri="http://schemas.microsoft.com/office/infopath/2007/PartnerControls"/>
    <ds:schemaRef ds:uri="a3e4e65f-37f1-4a90-8a9c-f60ad43d91fe"/>
    <ds:schemaRef ds:uri="84ce4470-f496-48bd-8556-b8ed39488c7b"/>
  </ds:schemaRefs>
</ds:datastoreItem>
</file>

<file path=customXml/itemProps3.xml><?xml version="1.0" encoding="utf-8"?>
<ds:datastoreItem xmlns:ds="http://schemas.openxmlformats.org/officeDocument/2006/customXml" ds:itemID="{83127CA6-11D3-4907-B1E2-509F399952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AC7225-7478-43F1-B500-63ABC50610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e4470-f496-48bd-8556-b8ed39488c7b"/>
    <ds:schemaRef ds:uri="a3e4e65f-37f1-4a90-8a9c-f60ad43d91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Timbrado Bondmann 2024 (1)</Template>
  <TotalTime>118</TotalTime>
  <Pages>2</Pages>
  <Words>203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Microsoft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Ernani</dc:creator>
  <cp:keywords/>
  <cp:lastModifiedBy>Nayane Casuni</cp:lastModifiedBy>
  <cp:revision>32</cp:revision>
  <cp:lastPrinted>2025-08-12T17:47:00Z</cp:lastPrinted>
  <dcterms:created xsi:type="dcterms:W3CDTF">2025-08-26T17:01:00Z</dcterms:created>
  <dcterms:modified xsi:type="dcterms:W3CDTF">2026-06-26T14:19:00Z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0x0101007508F20ACDDCBE409B0BEBEB71823B47</vt:lpwstr>
  </property>
  <property fmtid="{D5CDD505-2E9C-101B-9397-08002B2CF9AE}" pid="3" name="MediaServiceImageTags">
    <vt:lpwstr/>
  </property>
</Properties>
</file>