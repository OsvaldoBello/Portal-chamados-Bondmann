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C42157" w14:textId="77777777" w:rsidR="00AD25A0" w:rsidRDefault="00AD25A0" w:rsidP="00E0494A">
      <w:pPr>
        <w:tabs>
          <w:tab w:val="left" w:pos="5534"/>
        </w:tabs>
        <w:jc w:val="center"/>
        <w:rPr>
          <w:b/>
        </w:rPr>
      </w:pPr>
    </w:p>
    <w:tbl>
      <w:tblPr>
        <w:tblW w:w="10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5"/>
        <w:gridCol w:w="363"/>
        <w:gridCol w:w="295"/>
        <w:gridCol w:w="1579"/>
        <w:gridCol w:w="429"/>
        <w:gridCol w:w="1729"/>
        <w:gridCol w:w="91"/>
        <w:gridCol w:w="338"/>
        <w:gridCol w:w="3718"/>
      </w:tblGrid>
      <w:tr w:rsidR="00A81DEB" w:rsidRPr="00AD25A0" w14:paraId="349EF724" w14:textId="77777777" w:rsidTr="48D945DB">
        <w:trPr>
          <w:trHeight w:val="383"/>
        </w:trPr>
        <w:tc>
          <w:tcPr>
            <w:tcW w:w="10147" w:type="dxa"/>
            <w:gridSpan w:val="9"/>
            <w:shd w:val="clear" w:color="auto" w:fill="auto"/>
            <w:vAlign w:val="bottom"/>
          </w:tcPr>
          <w:p w14:paraId="663FB210" w14:textId="77777777" w:rsidR="00A81DEB" w:rsidRPr="00AD25A0" w:rsidRDefault="006873CC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  <w:r>
              <w:rPr>
                <w:rFonts w:eastAsia="Arial"/>
              </w:rPr>
              <w:t>Colaborador</w:t>
            </w:r>
            <w:r w:rsidR="00A81DEB">
              <w:rPr>
                <w:rFonts w:eastAsia="Arial"/>
              </w:rPr>
              <w:t>:</w:t>
            </w:r>
          </w:p>
        </w:tc>
      </w:tr>
      <w:tr w:rsidR="006873CC" w:rsidRPr="00AD25A0" w14:paraId="1935C051" w14:textId="77777777" w:rsidTr="48D945DB">
        <w:trPr>
          <w:trHeight w:val="383"/>
        </w:trPr>
        <w:tc>
          <w:tcPr>
            <w:tcW w:w="10147" w:type="dxa"/>
            <w:gridSpan w:val="9"/>
            <w:shd w:val="clear" w:color="auto" w:fill="auto"/>
            <w:vAlign w:val="bottom"/>
          </w:tcPr>
          <w:p w14:paraId="517BE60F" w14:textId="77777777" w:rsidR="006873CC" w:rsidRDefault="006873CC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  <w:r>
              <w:rPr>
                <w:rFonts w:eastAsia="Arial"/>
              </w:rPr>
              <w:t>Setor:</w:t>
            </w:r>
          </w:p>
        </w:tc>
      </w:tr>
      <w:tr w:rsidR="00C96ADA" w:rsidRPr="00AD25A0" w14:paraId="7EAF31E3" w14:textId="77777777" w:rsidTr="48D945DB">
        <w:trPr>
          <w:trHeight w:val="383"/>
        </w:trPr>
        <w:tc>
          <w:tcPr>
            <w:tcW w:w="10147" w:type="dxa"/>
            <w:gridSpan w:val="9"/>
            <w:shd w:val="clear" w:color="auto" w:fill="auto"/>
            <w:vAlign w:val="bottom"/>
          </w:tcPr>
          <w:p w14:paraId="27A4F747" w14:textId="4DDF01BF" w:rsidR="00C96ADA" w:rsidRDefault="00C96ADA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  <w:r>
              <w:rPr>
                <w:rFonts w:eastAsia="Arial"/>
              </w:rPr>
              <w:t>Data de admissão:</w:t>
            </w:r>
          </w:p>
        </w:tc>
      </w:tr>
      <w:tr w:rsidR="006873CC" w:rsidRPr="00AD25A0" w14:paraId="5F8AAF75" w14:textId="77777777" w:rsidTr="48D945DB">
        <w:trPr>
          <w:trHeight w:val="383"/>
        </w:trPr>
        <w:tc>
          <w:tcPr>
            <w:tcW w:w="10147" w:type="dxa"/>
            <w:gridSpan w:val="9"/>
            <w:shd w:val="clear" w:color="auto" w:fill="auto"/>
            <w:vAlign w:val="bottom"/>
          </w:tcPr>
          <w:p w14:paraId="3E1FA85C" w14:textId="77777777" w:rsidR="006873CC" w:rsidRDefault="006873CC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  <w:r>
              <w:rPr>
                <w:rFonts w:eastAsia="Arial"/>
              </w:rPr>
              <w:t>Cargo atual:</w:t>
            </w:r>
          </w:p>
        </w:tc>
      </w:tr>
      <w:tr w:rsidR="00EC5ED7" w:rsidRPr="00AD25A0" w14:paraId="6F89A55B" w14:textId="77777777" w:rsidTr="48D945DB">
        <w:trPr>
          <w:trHeight w:val="383"/>
        </w:trPr>
        <w:tc>
          <w:tcPr>
            <w:tcW w:w="10147" w:type="dxa"/>
            <w:gridSpan w:val="9"/>
            <w:shd w:val="clear" w:color="auto" w:fill="auto"/>
            <w:vAlign w:val="bottom"/>
          </w:tcPr>
          <w:p w14:paraId="6679F3C4" w14:textId="77777777" w:rsidR="00EC5ED7" w:rsidRPr="00AD25A0" w:rsidRDefault="006873CC" w:rsidP="006873CC">
            <w:pPr>
              <w:tabs>
                <w:tab w:val="left" w:pos="5534"/>
              </w:tabs>
              <w:jc w:val="left"/>
              <w:rPr>
                <w:rFonts w:eastAsia="Arial"/>
              </w:rPr>
            </w:pPr>
            <w:r>
              <w:rPr>
                <w:rFonts w:eastAsia="Arial"/>
              </w:rPr>
              <w:t>Cargo solicitado</w:t>
            </w:r>
            <w:r w:rsidR="00EC5ED7" w:rsidRPr="00AD25A0">
              <w:rPr>
                <w:rFonts w:eastAsia="Arial"/>
              </w:rPr>
              <w:t>:</w:t>
            </w:r>
          </w:p>
        </w:tc>
      </w:tr>
      <w:tr w:rsidR="008065C1" w:rsidRPr="00AD25A0" w14:paraId="005E463E" w14:textId="77777777" w:rsidTr="00C96ADA">
        <w:trPr>
          <w:trHeight w:val="383"/>
        </w:trPr>
        <w:tc>
          <w:tcPr>
            <w:tcW w:w="6091" w:type="dxa"/>
            <w:gridSpan w:val="7"/>
            <w:tcBorders>
              <w:right w:val="single" w:sz="4" w:space="0" w:color="FFFFFF" w:themeColor="background1"/>
            </w:tcBorders>
            <w:shd w:val="clear" w:color="auto" w:fill="auto"/>
            <w:vAlign w:val="bottom"/>
          </w:tcPr>
          <w:p w14:paraId="75DD3A6F" w14:textId="27D1A22B" w:rsidR="008065C1" w:rsidRPr="00AD25A0" w:rsidRDefault="008065C1" w:rsidP="00C96ADA">
            <w:pPr>
              <w:tabs>
                <w:tab w:val="left" w:pos="5534"/>
              </w:tabs>
              <w:jc w:val="left"/>
              <w:rPr>
                <w:rFonts w:eastAsia="Arial"/>
              </w:rPr>
            </w:pPr>
            <w:r w:rsidRPr="00AD25A0">
              <w:rPr>
                <w:rFonts w:eastAsia="Arial"/>
              </w:rPr>
              <w:t>Solicitante</w:t>
            </w:r>
            <w:r w:rsidR="00C96ADA">
              <w:rPr>
                <w:rFonts w:eastAsia="Arial"/>
              </w:rPr>
              <w:t xml:space="preserve"> / assinatura</w:t>
            </w:r>
            <w:r w:rsidRPr="00AD25A0">
              <w:rPr>
                <w:rFonts w:eastAsia="Arial"/>
              </w:rPr>
              <w:t>:</w:t>
            </w:r>
          </w:p>
        </w:tc>
        <w:tc>
          <w:tcPr>
            <w:tcW w:w="4056" w:type="dxa"/>
            <w:gridSpan w:val="2"/>
            <w:tcBorders>
              <w:left w:val="single" w:sz="4" w:space="0" w:color="FFFFFF" w:themeColor="background1"/>
            </w:tcBorders>
            <w:shd w:val="clear" w:color="auto" w:fill="auto"/>
            <w:vAlign w:val="bottom"/>
          </w:tcPr>
          <w:p w14:paraId="4317BA99" w14:textId="77777777" w:rsidR="008065C1" w:rsidRPr="00AD25A0" w:rsidRDefault="008065C1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8065C1" w:rsidRPr="00AD25A0" w14:paraId="48264C93" w14:textId="77777777" w:rsidTr="48D945DB">
        <w:trPr>
          <w:trHeight w:val="101"/>
        </w:trPr>
        <w:tc>
          <w:tcPr>
            <w:tcW w:w="10147" w:type="dxa"/>
            <w:gridSpan w:val="9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bottom"/>
          </w:tcPr>
          <w:p w14:paraId="05953531" w14:textId="77777777" w:rsidR="008065C1" w:rsidRPr="00AD25A0" w:rsidRDefault="008065C1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8065C1" w:rsidRPr="00AD25A0" w14:paraId="4749832F" w14:textId="77777777" w:rsidTr="48D945DB">
        <w:trPr>
          <w:trHeight w:val="383"/>
        </w:trPr>
        <w:tc>
          <w:tcPr>
            <w:tcW w:w="10147" w:type="dxa"/>
            <w:gridSpan w:val="9"/>
            <w:shd w:val="clear" w:color="auto" w:fill="auto"/>
            <w:vAlign w:val="bottom"/>
          </w:tcPr>
          <w:p w14:paraId="005490F4" w14:textId="77777777" w:rsidR="008065C1" w:rsidRPr="005826B4" w:rsidRDefault="00441FC6" w:rsidP="00441FC6">
            <w:pPr>
              <w:tabs>
                <w:tab w:val="left" w:pos="5534"/>
              </w:tabs>
              <w:jc w:val="left"/>
              <w:rPr>
                <w:rFonts w:eastAsia="Arial"/>
                <w:b/>
              </w:rPr>
            </w:pPr>
            <w:r w:rsidRPr="005826B4">
              <w:rPr>
                <w:rFonts w:eastAsia="Arial"/>
                <w:b/>
              </w:rPr>
              <w:t>Descrever a justificativa de alteração</w:t>
            </w:r>
            <w:r w:rsidR="008065C1" w:rsidRPr="005826B4">
              <w:rPr>
                <w:rFonts w:eastAsia="Arial"/>
                <w:b/>
              </w:rPr>
              <w:t>:</w:t>
            </w:r>
          </w:p>
        </w:tc>
      </w:tr>
      <w:tr w:rsidR="008065C1" w:rsidRPr="00AD25A0" w14:paraId="5F2C9186" w14:textId="77777777" w:rsidTr="48D945DB">
        <w:trPr>
          <w:trHeight w:val="383"/>
        </w:trPr>
        <w:tc>
          <w:tcPr>
            <w:tcW w:w="10147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10F6935" w14:textId="77777777" w:rsidR="008065C1" w:rsidRDefault="008065C1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  <w:p w14:paraId="27441110" w14:textId="77777777" w:rsidR="00C96ADA" w:rsidRDefault="00C96ADA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  <w:p w14:paraId="6A3A71CC" w14:textId="77777777" w:rsidR="00C96ADA" w:rsidRPr="00AD25A0" w:rsidRDefault="00C96ADA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8065C1" w:rsidRPr="00AD25A0" w14:paraId="7F914AEF" w14:textId="77777777" w:rsidTr="48D945DB">
        <w:trPr>
          <w:trHeight w:val="70"/>
        </w:trPr>
        <w:tc>
          <w:tcPr>
            <w:tcW w:w="10147" w:type="dxa"/>
            <w:gridSpan w:val="9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bottom"/>
          </w:tcPr>
          <w:p w14:paraId="727EA51D" w14:textId="77777777" w:rsidR="008065C1" w:rsidRDefault="008065C1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8065C1" w:rsidRPr="00AD25A0" w14:paraId="5BC47977" w14:textId="77777777" w:rsidTr="48D945DB">
        <w:trPr>
          <w:trHeight w:val="383"/>
        </w:trPr>
        <w:tc>
          <w:tcPr>
            <w:tcW w:w="10147" w:type="dxa"/>
            <w:gridSpan w:val="9"/>
            <w:shd w:val="clear" w:color="auto" w:fill="auto"/>
            <w:vAlign w:val="bottom"/>
          </w:tcPr>
          <w:p w14:paraId="03F4A757" w14:textId="77777777" w:rsidR="008065C1" w:rsidRPr="005826B4" w:rsidRDefault="00E04693" w:rsidP="00E04693">
            <w:pPr>
              <w:tabs>
                <w:tab w:val="left" w:pos="5534"/>
              </w:tabs>
              <w:jc w:val="left"/>
              <w:rPr>
                <w:rFonts w:eastAsia="Arial"/>
                <w:b/>
              </w:rPr>
            </w:pPr>
            <w:r w:rsidRPr="005826B4">
              <w:rPr>
                <w:rFonts w:eastAsia="Arial"/>
                <w:b/>
              </w:rPr>
              <w:t>Objetivos com a promoção:</w:t>
            </w:r>
          </w:p>
        </w:tc>
      </w:tr>
      <w:tr w:rsidR="008065C1" w:rsidRPr="00AD25A0" w14:paraId="645CBCFE" w14:textId="77777777" w:rsidTr="48D945DB">
        <w:trPr>
          <w:trHeight w:val="383"/>
        </w:trPr>
        <w:tc>
          <w:tcPr>
            <w:tcW w:w="10147" w:type="dxa"/>
            <w:gridSpan w:val="9"/>
            <w:shd w:val="clear" w:color="auto" w:fill="auto"/>
            <w:vAlign w:val="bottom"/>
          </w:tcPr>
          <w:p w14:paraId="0390E070" w14:textId="77FD8360" w:rsidR="008065C1" w:rsidRPr="00AD25A0" w:rsidRDefault="008065C1" w:rsidP="48D945DB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  <w:p w14:paraId="31AB569B" w14:textId="7CE5E98E" w:rsidR="008065C1" w:rsidRPr="00AD25A0" w:rsidRDefault="008065C1" w:rsidP="48D945DB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  <w:p w14:paraId="1B74A14D" w14:textId="0A2B20CF" w:rsidR="008065C1" w:rsidRPr="00AD25A0" w:rsidRDefault="008065C1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8065C1" w:rsidRPr="00AD25A0" w14:paraId="2ADF32BB" w14:textId="77777777" w:rsidTr="48D945DB">
        <w:trPr>
          <w:trHeight w:val="383"/>
        </w:trPr>
        <w:tc>
          <w:tcPr>
            <w:tcW w:w="10147" w:type="dxa"/>
            <w:gridSpan w:val="9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auto"/>
            <w:vAlign w:val="bottom"/>
          </w:tcPr>
          <w:p w14:paraId="6ADFE849" w14:textId="77777777" w:rsidR="008065C1" w:rsidRPr="00AD25A0" w:rsidRDefault="008065C1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EC5ED7" w:rsidRPr="00AD25A0" w14:paraId="450173BF" w14:textId="77777777" w:rsidTr="48D945DB">
        <w:trPr>
          <w:trHeight w:val="383"/>
        </w:trPr>
        <w:tc>
          <w:tcPr>
            <w:tcW w:w="10147" w:type="dxa"/>
            <w:gridSpan w:val="9"/>
            <w:shd w:val="clear" w:color="auto" w:fill="auto"/>
            <w:vAlign w:val="bottom"/>
          </w:tcPr>
          <w:p w14:paraId="4FA9ED4D" w14:textId="77777777" w:rsidR="00EC5ED7" w:rsidRPr="005826B4" w:rsidRDefault="00EC5ED7" w:rsidP="00AD25A0">
            <w:pPr>
              <w:tabs>
                <w:tab w:val="left" w:pos="5534"/>
              </w:tabs>
              <w:jc w:val="left"/>
              <w:rPr>
                <w:rFonts w:eastAsia="Arial"/>
                <w:b/>
              </w:rPr>
            </w:pPr>
            <w:r w:rsidRPr="005826B4">
              <w:rPr>
                <w:rFonts w:eastAsia="Arial"/>
                <w:b/>
              </w:rPr>
              <w:t>Observações e avaliações do RH:</w:t>
            </w:r>
          </w:p>
        </w:tc>
      </w:tr>
      <w:tr w:rsidR="008065C1" w:rsidRPr="00AD25A0" w14:paraId="2D0D0F6B" w14:textId="77777777" w:rsidTr="48D945DB">
        <w:trPr>
          <w:trHeight w:val="383"/>
        </w:trPr>
        <w:tc>
          <w:tcPr>
            <w:tcW w:w="10147" w:type="dxa"/>
            <w:gridSpan w:val="9"/>
            <w:shd w:val="clear" w:color="auto" w:fill="auto"/>
            <w:vAlign w:val="bottom"/>
          </w:tcPr>
          <w:p w14:paraId="168CDC83" w14:textId="77777777" w:rsidR="008065C1" w:rsidRDefault="008065C1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  <w:p w14:paraId="63C238E2" w14:textId="77777777" w:rsidR="00C96ADA" w:rsidRPr="00AD25A0" w:rsidRDefault="00C96ADA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EC5ED7" w:rsidRPr="00AD25A0" w14:paraId="09A265F3" w14:textId="77777777" w:rsidTr="48D945DB">
        <w:trPr>
          <w:trHeight w:val="383"/>
        </w:trPr>
        <w:tc>
          <w:tcPr>
            <w:tcW w:w="1014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46FA1E3" w14:textId="77777777" w:rsidR="00EC5ED7" w:rsidRPr="00AD25A0" w:rsidRDefault="00EC5ED7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EC5ED7" w:rsidRPr="00AD25A0" w14:paraId="13F78F98" w14:textId="77777777" w:rsidTr="48D945DB">
        <w:trPr>
          <w:trHeight w:val="397"/>
        </w:trPr>
        <w:tc>
          <w:tcPr>
            <w:tcW w:w="10147" w:type="dxa"/>
            <w:gridSpan w:val="9"/>
            <w:tcBorders>
              <w:top w:val="single" w:sz="4" w:space="0" w:color="auto"/>
            </w:tcBorders>
            <w:shd w:val="clear" w:color="auto" w:fill="auto"/>
          </w:tcPr>
          <w:p w14:paraId="362DBEA5" w14:textId="77777777" w:rsidR="00EC5ED7" w:rsidRPr="00AD25A0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  <w:r>
              <w:rPr>
                <w:rFonts w:eastAsia="Arial"/>
              </w:rPr>
              <w:t>Assinatura do RH:</w:t>
            </w:r>
          </w:p>
        </w:tc>
      </w:tr>
      <w:tr w:rsidR="00EC5ED7" w:rsidRPr="00AD25A0" w14:paraId="5E94B1C6" w14:textId="77777777" w:rsidTr="48D945DB">
        <w:trPr>
          <w:trHeight w:val="383"/>
        </w:trPr>
        <w:tc>
          <w:tcPr>
            <w:tcW w:w="10147" w:type="dxa"/>
            <w:gridSpan w:val="9"/>
            <w:shd w:val="clear" w:color="auto" w:fill="auto"/>
            <w:vAlign w:val="bottom"/>
          </w:tcPr>
          <w:p w14:paraId="34F449FC" w14:textId="77777777" w:rsidR="00EC5ED7" w:rsidRDefault="00EC5ED7" w:rsidP="00EC5ED7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  <w:p w14:paraId="1B4C70EB" w14:textId="77777777" w:rsidR="00C96ADA" w:rsidRPr="00AD25A0" w:rsidRDefault="00C96ADA" w:rsidP="00EC5ED7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EC5ED7" w:rsidRPr="00AD25A0" w14:paraId="63E5E8CB" w14:textId="77777777" w:rsidTr="48D945DB">
        <w:trPr>
          <w:trHeight w:val="383"/>
        </w:trPr>
        <w:tc>
          <w:tcPr>
            <w:tcW w:w="10147" w:type="dxa"/>
            <w:gridSpan w:val="9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auto"/>
          </w:tcPr>
          <w:p w14:paraId="0974E0EF" w14:textId="77777777" w:rsidR="00EC5ED7" w:rsidRPr="00AD25A0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</w:p>
        </w:tc>
      </w:tr>
      <w:tr w:rsidR="00EC5ED7" w:rsidRPr="00AD25A0" w14:paraId="25177CED" w14:textId="77777777" w:rsidTr="48D945DB">
        <w:trPr>
          <w:trHeight w:val="383"/>
        </w:trPr>
        <w:tc>
          <w:tcPr>
            <w:tcW w:w="1605" w:type="dxa"/>
            <w:shd w:val="clear" w:color="auto" w:fill="auto"/>
          </w:tcPr>
          <w:p w14:paraId="0620A7E4" w14:textId="77777777" w:rsidR="00EC5ED7" w:rsidRPr="00AD25A0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  <w:r>
              <w:rPr>
                <w:rFonts w:eastAsia="Arial"/>
              </w:rPr>
              <w:t>APROVADO</w:t>
            </w:r>
          </w:p>
        </w:tc>
        <w:tc>
          <w:tcPr>
            <w:tcW w:w="363" w:type="dxa"/>
            <w:shd w:val="clear" w:color="auto" w:fill="auto"/>
          </w:tcPr>
          <w:p w14:paraId="2DD577C6" w14:textId="77777777" w:rsidR="00EC5ED7" w:rsidRPr="00AD25A0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</w:p>
        </w:tc>
        <w:tc>
          <w:tcPr>
            <w:tcW w:w="1874" w:type="dxa"/>
            <w:gridSpan w:val="2"/>
            <w:shd w:val="clear" w:color="auto" w:fill="auto"/>
          </w:tcPr>
          <w:p w14:paraId="7160A544" w14:textId="77777777" w:rsidR="00EC5ED7" w:rsidRPr="00AD25A0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  <w:r>
              <w:rPr>
                <w:rFonts w:eastAsia="Arial"/>
              </w:rPr>
              <w:t>REPROVADO</w:t>
            </w:r>
          </w:p>
        </w:tc>
        <w:tc>
          <w:tcPr>
            <w:tcW w:w="429" w:type="dxa"/>
            <w:shd w:val="clear" w:color="auto" w:fill="auto"/>
          </w:tcPr>
          <w:p w14:paraId="23B126B4" w14:textId="77777777" w:rsidR="00EC5ED7" w:rsidRPr="00AD25A0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</w:p>
        </w:tc>
        <w:tc>
          <w:tcPr>
            <w:tcW w:w="1729" w:type="dxa"/>
            <w:shd w:val="clear" w:color="auto" w:fill="auto"/>
          </w:tcPr>
          <w:p w14:paraId="5E268AC0" w14:textId="77777777" w:rsidR="00EC5ED7" w:rsidRPr="00AD25A0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  <w:r>
              <w:rPr>
                <w:rFonts w:eastAsia="Arial"/>
              </w:rPr>
              <w:t>REANÁLISE</w:t>
            </w:r>
          </w:p>
        </w:tc>
        <w:tc>
          <w:tcPr>
            <w:tcW w:w="429" w:type="dxa"/>
            <w:gridSpan w:val="2"/>
            <w:shd w:val="clear" w:color="auto" w:fill="auto"/>
          </w:tcPr>
          <w:p w14:paraId="07A5CCE8" w14:textId="77777777" w:rsidR="00EC5ED7" w:rsidRPr="00AD25A0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</w:p>
        </w:tc>
        <w:tc>
          <w:tcPr>
            <w:tcW w:w="3718" w:type="dxa"/>
            <w:tcBorders>
              <w:top w:val="nil"/>
              <w:bottom w:val="nil"/>
              <w:right w:val="single" w:sz="4" w:space="0" w:color="FFFFFF" w:themeColor="background1"/>
            </w:tcBorders>
            <w:shd w:val="clear" w:color="auto" w:fill="auto"/>
          </w:tcPr>
          <w:p w14:paraId="7EB29BFF" w14:textId="77777777" w:rsidR="00EC5ED7" w:rsidRPr="00AD25A0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</w:p>
        </w:tc>
      </w:tr>
      <w:tr w:rsidR="00EC5ED7" w:rsidRPr="00AD25A0" w14:paraId="1ECA24B2" w14:textId="77777777" w:rsidTr="48D945DB">
        <w:trPr>
          <w:trHeight w:val="383"/>
        </w:trPr>
        <w:tc>
          <w:tcPr>
            <w:tcW w:w="10147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1204A2C" w14:textId="77777777" w:rsidR="00EC5ED7" w:rsidRPr="00AD25A0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</w:p>
        </w:tc>
      </w:tr>
      <w:tr w:rsidR="00B30018" w:rsidRPr="00AD25A0" w14:paraId="6205A72E" w14:textId="77777777" w:rsidTr="48D945DB">
        <w:trPr>
          <w:trHeight w:val="805"/>
        </w:trPr>
        <w:tc>
          <w:tcPr>
            <w:tcW w:w="226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EE88AB" w14:textId="25AD6D15" w:rsidR="00C96ADA" w:rsidRPr="00C96ADA" w:rsidRDefault="00C96ADA" w:rsidP="00C96ADA">
            <w:pPr>
              <w:tabs>
                <w:tab w:val="left" w:pos="5534"/>
              </w:tabs>
              <w:spacing w:line="276" w:lineRule="auto"/>
              <w:jc w:val="center"/>
              <w:rPr>
                <w:rFonts w:eastAsia="Arial"/>
                <w:sz w:val="18"/>
                <w:szCs w:val="18"/>
              </w:rPr>
            </w:pPr>
            <w:r w:rsidRPr="00C96ADA">
              <w:rPr>
                <w:rFonts w:eastAsia="Arial"/>
                <w:sz w:val="18"/>
                <w:szCs w:val="18"/>
              </w:rPr>
              <w:t>A</w:t>
            </w:r>
            <w:r w:rsidR="001F13E4" w:rsidRPr="00C96ADA">
              <w:rPr>
                <w:rFonts w:eastAsia="Arial"/>
                <w:sz w:val="18"/>
                <w:szCs w:val="18"/>
              </w:rPr>
              <w:t>provado por</w:t>
            </w:r>
            <w:r w:rsidRPr="00C96ADA">
              <w:rPr>
                <w:rFonts w:eastAsia="Arial"/>
                <w:sz w:val="18"/>
                <w:szCs w:val="18"/>
              </w:rPr>
              <w:t xml:space="preserve">: </w:t>
            </w:r>
            <w:r w:rsidR="001F13E4" w:rsidRPr="00C96ADA">
              <w:rPr>
                <w:rFonts w:eastAsia="Arial"/>
                <w:sz w:val="18"/>
                <w:szCs w:val="18"/>
              </w:rPr>
              <w:t>(assinatura da direção)</w:t>
            </w:r>
          </w:p>
        </w:tc>
        <w:tc>
          <w:tcPr>
            <w:tcW w:w="788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FDF751" w14:textId="77777777" w:rsidR="00B30018" w:rsidRPr="00AD25A0" w:rsidRDefault="00B30018" w:rsidP="006873CC">
            <w:pPr>
              <w:tabs>
                <w:tab w:val="left" w:pos="5534"/>
              </w:tabs>
              <w:ind w:firstLine="708"/>
              <w:rPr>
                <w:rFonts w:eastAsia="Arial"/>
              </w:rPr>
            </w:pPr>
          </w:p>
        </w:tc>
      </w:tr>
    </w:tbl>
    <w:p w14:paraId="41EF23D2" w14:textId="77777777" w:rsidR="00C96ADA" w:rsidRDefault="00AD25A0">
      <w:pPr>
        <w:tabs>
          <w:tab w:val="left" w:pos="5534"/>
        </w:tabs>
        <w:rPr>
          <w:rFonts w:eastAsia="Arial"/>
        </w:rPr>
      </w:pPr>
      <w:r>
        <w:rPr>
          <w:rFonts w:eastAsia="Arial"/>
        </w:rPr>
        <w:t xml:space="preserve">      </w:t>
      </w:r>
      <w:r w:rsidR="008065C1">
        <w:rPr>
          <w:rFonts w:eastAsia="Arial"/>
        </w:rPr>
        <w:tab/>
      </w:r>
    </w:p>
    <w:p w14:paraId="0DEB77DD" w14:textId="02643AC6" w:rsidR="00AD25A0" w:rsidRDefault="005826B4">
      <w:pPr>
        <w:tabs>
          <w:tab w:val="left" w:pos="5534"/>
        </w:tabs>
      </w:pPr>
      <w:r w:rsidRPr="00291BFD">
        <w:rPr>
          <w:b/>
        </w:rPr>
        <w:t>Data:</w:t>
      </w:r>
      <w:r>
        <w:t xml:space="preserve"> </w:t>
      </w:r>
      <w:r w:rsidR="00C96ADA">
        <w:rPr>
          <w:rFonts w:eastAsia="Arial"/>
        </w:rPr>
        <w:t>___ /_____ /______</w:t>
      </w:r>
    </w:p>
    <w:sectPr w:rsidR="00AD25A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794" w:bottom="1020" w:left="1134" w:header="720" w:footer="9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178FD1" w14:textId="77777777" w:rsidR="00B44FCE" w:rsidRDefault="00B44FCE">
      <w:pPr>
        <w:spacing w:after="0"/>
      </w:pPr>
      <w:r>
        <w:separator/>
      </w:r>
    </w:p>
  </w:endnote>
  <w:endnote w:type="continuationSeparator" w:id="0">
    <w:p w14:paraId="033C023E" w14:textId="77777777" w:rsidR="00B44FCE" w:rsidRDefault="00B44F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DA5E2D" w14:textId="77777777" w:rsidR="00236715" w:rsidRDefault="00236715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2AEF68" w14:textId="77777777" w:rsidR="00AD25A0" w:rsidRDefault="00AD25A0">
    <w:pPr>
      <w:pStyle w:val="Rodap"/>
      <w:pBdr>
        <w:bottom w:val="single" w:sz="6" w:space="1" w:color="auto"/>
      </w:pBdr>
    </w:pPr>
  </w:p>
  <w:p w14:paraId="642F1E5A" w14:textId="697D58D4" w:rsidR="006571EC" w:rsidRDefault="006571EC" w:rsidP="006571EC">
    <w:pPr>
      <w:pStyle w:val="Rodap"/>
      <w:jc w:val="right"/>
    </w:pPr>
    <w:r>
      <w:fldChar w:fldCharType="begin"/>
    </w:r>
    <w:r>
      <w:instrText xml:space="preserve"> PAGE  \* Arabic  \* MERGEFORMAT </w:instrText>
    </w:r>
    <w:r>
      <w:fldChar w:fldCharType="separate"/>
    </w:r>
    <w:r w:rsidR="00D92C7A">
      <w:rPr>
        <w:noProof/>
      </w:rPr>
      <w:t>1</w:t>
    </w:r>
    <w:r>
      <w:fldChar w:fldCharType="end"/>
    </w:r>
    <w:r w:rsidR="00C96ADA">
      <w:t xml:space="preserve"> de</w:t>
    </w:r>
    <w:r>
      <w:t xml:space="preserve"> </w:t>
    </w:r>
    <w:r w:rsidR="002806E9">
      <w:rPr>
        <w:noProof/>
      </w:rPr>
      <w:fldChar w:fldCharType="begin"/>
    </w:r>
    <w:r w:rsidR="002806E9">
      <w:rPr>
        <w:noProof/>
      </w:rPr>
      <w:instrText xml:space="preserve"> NUMPAGES  \* Arabic  \* MERGEFORMAT </w:instrText>
    </w:r>
    <w:r w:rsidR="002806E9">
      <w:rPr>
        <w:noProof/>
      </w:rPr>
      <w:fldChar w:fldCharType="separate"/>
    </w:r>
    <w:r w:rsidR="00D92C7A">
      <w:rPr>
        <w:noProof/>
      </w:rPr>
      <w:t>1</w:t>
    </w:r>
    <w:r w:rsidR="002806E9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6992D6" w14:textId="77777777" w:rsidR="00236715" w:rsidRDefault="0023671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7FCA9E" w14:textId="77777777" w:rsidR="00B44FCE" w:rsidRDefault="00B44FCE">
      <w:pPr>
        <w:spacing w:after="0"/>
      </w:pPr>
      <w:r>
        <w:separator/>
      </w:r>
    </w:p>
  </w:footnote>
  <w:footnote w:type="continuationSeparator" w:id="0">
    <w:p w14:paraId="5C691D79" w14:textId="77777777" w:rsidR="00B44FCE" w:rsidRDefault="00B44F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3EBDFC" w14:textId="77777777" w:rsidR="00236715" w:rsidRDefault="00236715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892555" w14:textId="2FCE6C2C" w:rsidR="00AD25A0" w:rsidRPr="00236715" w:rsidRDefault="006571EC" w:rsidP="006571EC">
    <w:pPr>
      <w:pStyle w:val="Cabealho"/>
      <w:pBdr>
        <w:bottom w:val="single" w:sz="4" w:space="1" w:color="000000"/>
      </w:pBdr>
      <w:tabs>
        <w:tab w:val="center" w:pos="4989"/>
        <w:tab w:val="right" w:pos="9978"/>
      </w:tabs>
      <w:rPr>
        <w:b/>
        <w:szCs w:val="24"/>
      </w:rPr>
    </w:pPr>
    <w:r>
      <w:rPr>
        <w:noProof/>
        <w:lang w:eastAsia="pt-BR"/>
      </w:rPr>
      <w:drawing>
        <wp:inline distT="0" distB="0" distL="0" distR="0" wp14:anchorId="57EB1EA4" wp14:editId="72035CC8">
          <wp:extent cx="1419225" cy="333375"/>
          <wp:effectExtent l="0" t="0" r="9525" b="9525"/>
          <wp:docPr id="18" name="Imagem 18" descr="C:\Users\Ti\Pictures\logo(212x50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C:\Users\Ti\Pictures\logo(212x50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 w:rsidRPr="00E0494A">
      <w:rPr>
        <w:b/>
      </w:rPr>
      <w:t xml:space="preserve">SOLICITAÇÃO </w:t>
    </w:r>
    <w:r w:rsidR="006873CC">
      <w:rPr>
        <w:b/>
      </w:rPr>
      <w:t>DE ALTERAÇÃO DE CARGO</w:t>
    </w:r>
    <w:r>
      <w:tab/>
    </w:r>
    <w:r w:rsidR="00ED628D" w:rsidRPr="00236715">
      <w:rPr>
        <w:b/>
        <w:szCs w:val="24"/>
      </w:rPr>
      <w:t>FB030/0</w:t>
    </w:r>
    <w:r w:rsidR="00D92C7A">
      <w:rPr>
        <w:b/>
        <w:szCs w:val="24"/>
      </w:rPr>
      <w:t>1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4F4627" w14:textId="77777777" w:rsidR="00236715" w:rsidRDefault="00236715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94A"/>
    <w:rsid w:val="00020F63"/>
    <w:rsid w:val="00051BFE"/>
    <w:rsid w:val="00092BB1"/>
    <w:rsid w:val="000A4113"/>
    <w:rsid w:val="000D03F2"/>
    <w:rsid w:val="001F13E4"/>
    <w:rsid w:val="0020625F"/>
    <w:rsid w:val="00236715"/>
    <w:rsid w:val="002806E9"/>
    <w:rsid w:val="00390DDD"/>
    <w:rsid w:val="004247BD"/>
    <w:rsid w:val="00441FC6"/>
    <w:rsid w:val="00485F8A"/>
    <w:rsid w:val="004D7C03"/>
    <w:rsid w:val="004E02DF"/>
    <w:rsid w:val="004E2344"/>
    <w:rsid w:val="004F6ACD"/>
    <w:rsid w:val="00516498"/>
    <w:rsid w:val="005826B4"/>
    <w:rsid w:val="006571EC"/>
    <w:rsid w:val="006873CC"/>
    <w:rsid w:val="007341A0"/>
    <w:rsid w:val="00745880"/>
    <w:rsid w:val="007F7193"/>
    <w:rsid w:val="008065C1"/>
    <w:rsid w:val="00810299"/>
    <w:rsid w:val="00837A61"/>
    <w:rsid w:val="008465E4"/>
    <w:rsid w:val="0091182D"/>
    <w:rsid w:val="009C77BD"/>
    <w:rsid w:val="00A81DEB"/>
    <w:rsid w:val="00A90816"/>
    <w:rsid w:val="00A970CC"/>
    <w:rsid w:val="00A97C52"/>
    <w:rsid w:val="00AD25A0"/>
    <w:rsid w:val="00B30018"/>
    <w:rsid w:val="00B44FCE"/>
    <w:rsid w:val="00B55D6F"/>
    <w:rsid w:val="00B67E0A"/>
    <w:rsid w:val="00B81AF8"/>
    <w:rsid w:val="00C27E60"/>
    <w:rsid w:val="00C674C3"/>
    <w:rsid w:val="00C96ADA"/>
    <w:rsid w:val="00D41B4D"/>
    <w:rsid w:val="00D92C7A"/>
    <w:rsid w:val="00E04693"/>
    <w:rsid w:val="00E0494A"/>
    <w:rsid w:val="00E3379B"/>
    <w:rsid w:val="00EC5ED7"/>
    <w:rsid w:val="00ED628D"/>
    <w:rsid w:val="48D9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7B3DBF4A"/>
  <w15:docId w15:val="{D99C4902-A3C9-4DD9-9EC0-EF0CD567A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120"/>
      <w:jc w:val="both"/>
    </w:pPr>
    <w:rPr>
      <w:rFonts w:ascii="Arial" w:hAnsi="Arial" w:cs="Arial"/>
      <w:sz w:val="24"/>
      <w:lang w:eastAsia="zh-CN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1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4z0">
    <w:name w:val="WW8Num14z0"/>
    <w:rPr>
      <w:rFonts w:ascii="Symbol" w:hAnsi="Symbol" w:cs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St4z0">
    <w:name w:val="WW8NumSt4z0"/>
    <w:rPr>
      <w:rFonts w:ascii="Symbol" w:hAnsi="Symbol" w:cs="Symbol"/>
    </w:rPr>
  </w:style>
  <w:style w:type="character" w:customStyle="1" w:styleId="WW8NumSt5z0">
    <w:name w:val="WW8NumSt5z0"/>
    <w:rPr>
      <w:rFonts w:ascii="Arial" w:hAnsi="Arial" w:cs="Arial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RodapChar">
    <w:name w:val="Rodapé Char"/>
    <w:rPr>
      <w:rFonts w:ascii="Arial" w:hAnsi="Arial" w:cs="Arial"/>
      <w:sz w:val="24"/>
    </w:rPr>
  </w:style>
  <w:style w:type="character" w:customStyle="1" w:styleId="CorpodetextoChar">
    <w:name w:val="Corpo de texto Char"/>
    <w:rPr>
      <w:sz w:val="24"/>
      <w:szCs w:val="24"/>
    </w:rPr>
  </w:style>
  <w:style w:type="paragraph" w:customStyle="1" w:styleId="Ttulo10">
    <w:name w:val="Título1"/>
    <w:basedOn w:val="Normal"/>
    <w:next w:val="Corpodetexto"/>
    <w:pPr>
      <w:jc w:val="center"/>
    </w:pPr>
    <w:rPr>
      <w:b/>
    </w:rPr>
  </w:style>
  <w:style w:type="paragraph" w:styleId="Corpodetexto">
    <w:name w:val="Body Text"/>
    <w:basedOn w:val="Normal"/>
    <w:pPr>
      <w:jc w:val="left"/>
    </w:pPr>
    <w:rPr>
      <w:rFonts w:ascii="Times New Roman" w:hAnsi="Times New Roman" w:cs="Times New Roman"/>
      <w:szCs w:val="24"/>
    </w:rPr>
  </w:style>
  <w:style w:type="paragraph" w:styleId="Lista">
    <w:name w:val="List"/>
    <w:basedOn w:val="Normal"/>
  </w:style>
  <w:style w:type="paragraph" w:styleId="Legenda">
    <w:name w:val="caption"/>
    <w:basedOn w:val="Normal"/>
    <w:qFormat/>
    <w:pPr>
      <w:suppressLineNumbers/>
      <w:spacing w:before="120"/>
    </w:pPr>
    <w:rPr>
      <w:rFonts w:cs="Mangal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customStyle="1" w:styleId="Alinea">
    <w:name w:val="Alinea"/>
    <w:basedOn w:val="Normal"/>
  </w:style>
  <w:style w:type="paragraph" w:customStyle="1" w:styleId="Ajuste">
    <w:name w:val="Ajuste"/>
    <w:basedOn w:val="Normal"/>
    <w:pPr>
      <w:jc w:val="center"/>
    </w:pPr>
    <w:rPr>
      <w:b/>
    </w:rPr>
  </w:style>
  <w:style w:type="paragraph" w:customStyle="1" w:styleId="selo">
    <w:name w:val="selo"/>
    <w:basedOn w:val="Normal"/>
    <w:pPr>
      <w:spacing w:before="120"/>
      <w:jc w:val="center"/>
    </w:pPr>
    <w:rPr>
      <w:rFonts w:ascii="Impact" w:hAnsi="Impact" w:cs="Impact"/>
      <w:b/>
      <w:sz w:val="36"/>
    </w:rPr>
  </w:style>
  <w:style w:type="paragraph" w:customStyle="1" w:styleId="Padrao">
    <w:name w:val="Padrao"/>
    <w:basedOn w:val="selo"/>
    <w:rPr>
      <w:rFonts w:ascii="Arial" w:hAnsi="Arial" w:cs="Arial"/>
      <w:caps/>
      <w:sz w:val="52"/>
    </w:rPr>
  </w:style>
  <w:style w:type="paragraph" w:customStyle="1" w:styleId="ListaT">
    <w:name w:val="ListaT"/>
    <w:basedOn w:val="Lista"/>
    <w:pPr>
      <w:ind w:left="709"/>
    </w:pPr>
    <w:rPr>
      <w:caps/>
    </w:rPr>
  </w:style>
  <w:style w:type="paragraph" w:customStyle="1" w:styleId="TitPad">
    <w:name w:val="TitPad"/>
    <w:basedOn w:val="Normal"/>
    <w:rPr>
      <w:b/>
      <w:caps/>
    </w:rPr>
  </w:style>
  <w:style w:type="paragraph" w:customStyle="1" w:styleId="JOHN">
    <w:name w:val="JOHN"/>
    <w:basedOn w:val="Ajuste"/>
    <w:pPr>
      <w:jc w:val="left"/>
    </w:pPr>
    <w:rPr>
      <w:sz w:val="16"/>
    </w:rPr>
  </w:style>
  <w:style w:type="paragraph" w:customStyle="1" w:styleId="Pargrafo">
    <w:name w:val="Parágrafo"/>
    <w:basedOn w:val="Normal"/>
    <w:pPr>
      <w:ind w:firstLine="709"/>
    </w:pPr>
  </w:style>
  <w:style w:type="paragraph" w:customStyle="1" w:styleId="Canto">
    <w:name w:val="Canto"/>
    <w:basedOn w:val="selo"/>
    <w:rPr>
      <w:rFonts w:ascii="Arial" w:hAnsi="Arial" w:cs="Arial"/>
      <w:sz w:val="28"/>
    </w:rPr>
  </w:style>
  <w:style w:type="paragraph" w:styleId="Sumrio3">
    <w:name w:val="toc 3"/>
    <w:basedOn w:val="Normal"/>
    <w:next w:val="Normal"/>
  </w:style>
  <w:style w:type="paragraph" w:styleId="Sumrio1">
    <w:name w:val="toc 1"/>
    <w:basedOn w:val="Normal"/>
    <w:next w:val="Normal"/>
  </w:style>
  <w:style w:type="paragraph" w:styleId="Sumrio2">
    <w:name w:val="toc 2"/>
    <w:basedOn w:val="Normal"/>
    <w:next w:val="Normal"/>
  </w:style>
  <w:style w:type="paragraph" w:styleId="Sumrio4">
    <w:name w:val="toc 4"/>
    <w:basedOn w:val="Normal"/>
    <w:next w:val="Normal"/>
  </w:style>
  <w:style w:type="paragraph" w:styleId="Sumrio5">
    <w:name w:val="toc 5"/>
    <w:basedOn w:val="Normal"/>
    <w:next w:val="Normal"/>
  </w:style>
  <w:style w:type="paragraph" w:styleId="Sumrio6">
    <w:name w:val="toc 6"/>
    <w:basedOn w:val="Normal"/>
    <w:next w:val="Normal"/>
  </w:style>
  <w:style w:type="paragraph" w:styleId="Sumrio7">
    <w:name w:val="toc 7"/>
    <w:basedOn w:val="Normal"/>
    <w:next w:val="Normal"/>
  </w:style>
  <w:style w:type="paragraph" w:styleId="Sumrio8">
    <w:name w:val="toc 8"/>
    <w:basedOn w:val="Normal"/>
    <w:next w:val="Normal"/>
  </w:style>
  <w:style w:type="paragraph" w:styleId="Sumrio9">
    <w:name w:val="toc 9"/>
    <w:basedOn w:val="Normal"/>
    <w:next w:val="Normal"/>
  </w:style>
  <w:style w:type="paragraph" w:customStyle="1" w:styleId="Aviso">
    <w:name w:val="Aviso"/>
    <w:basedOn w:val="Normal"/>
    <w:rPr>
      <w:b/>
      <w:i/>
      <w:vanish/>
      <w:color w:val="FF0000"/>
    </w:rPr>
  </w:style>
  <w:style w:type="paragraph" w:customStyle="1" w:styleId="Tabela">
    <w:name w:val="Tabela"/>
    <w:basedOn w:val="Normal"/>
  </w:style>
  <w:style w:type="paragraph" w:customStyle="1" w:styleId="ListaTab">
    <w:name w:val="ListaTab"/>
    <w:basedOn w:val="Lista"/>
    <w:pPr>
      <w:ind w:left="284" w:hanging="284"/>
    </w:pPr>
  </w:style>
  <w:style w:type="paragraph" w:customStyle="1" w:styleId="AlinTab">
    <w:name w:val="AlinTab"/>
    <w:basedOn w:val="Alinea"/>
    <w:pPr>
      <w:ind w:left="284" w:hanging="284"/>
    </w:pPr>
  </w:style>
  <w:style w:type="paragraph" w:customStyle="1" w:styleId="Tit">
    <w:name w:val="Tit"/>
    <w:basedOn w:val="Padrao"/>
    <w:pPr>
      <w:spacing w:before="0"/>
      <w:jc w:val="left"/>
    </w:pPr>
    <w:rPr>
      <w:sz w:val="20"/>
    </w:rPr>
  </w:style>
  <w:style w:type="paragraph" w:styleId="Recuodecorpodetexto">
    <w:name w:val="Body Text Indent"/>
    <w:basedOn w:val="Normal"/>
  </w:style>
  <w:style w:type="paragraph" w:styleId="Textodebalo">
    <w:name w:val="Balloon Text"/>
    <w:basedOn w:val="Normal"/>
    <w:pPr>
      <w:spacing w:after="0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pPr>
      <w:spacing w:before="280" w:after="119"/>
      <w:jc w:val="left"/>
    </w:pPr>
    <w:rPr>
      <w:rFonts w:ascii="Times New Roman" w:hAnsi="Times New Roman" w:cs="Times New Roman"/>
      <w:color w:val="00000A"/>
      <w:sz w:val="28"/>
      <w:szCs w:val="28"/>
    </w:rPr>
  </w:style>
  <w:style w:type="paragraph" w:styleId="NormalWeb">
    <w:name w:val="Normal (Web)"/>
    <w:basedOn w:val="Normal"/>
    <w:pPr>
      <w:spacing w:before="280" w:after="119"/>
      <w:jc w:val="left"/>
    </w:pPr>
    <w:rPr>
      <w:rFonts w:ascii="Times New Roman" w:hAnsi="Times New Roman" w:cs="Times New Roman"/>
      <w:szCs w:val="24"/>
    </w:rPr>
  </w:style>
  <w:style w:type="paragraph" w:customStyle="1" w:styleId="Normal1">
    <w:name w:val="Normal1"/>
    <w:pPr>
      <w:suppressAutoHyphens/>
      <w:autoSpaceDE w:val="0"/>
    </w:pPr>
    <w:rPr>
      <w:rFonts w:eastAsia="Calibri"/>
      <w:color w:val="000000"/>
      <w:sz w:val="24"/>
      <w:szCs w:val="24"/>
      <w:lang w:eastAsia="zh-C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styleId="Tabelacomgrade">
    <w:name w:val="Table Grid"/>
    <w:basedOn w:val="Tabelanormal"/>
    <w:uiPriority w:val="39"/>
    <w:rsid w:val="005164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\Meus%20documentos\Sapience\Bondmann\Docs\bondmann2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AFED83A45A10469F703F4ED694B4D2" ma:contentTypeVersion="19" ma:contentTypeDescription="Crie um novo documento." ma:contentTypeScope="" ma:versionID="7b90e5b319ac72bc82ed5e20d8922d4a">
  <xsd:schema xmlns:xsd="http://www.w3.org/2001/XMLSchema" xmlns:xs="http://www.w3.org/2001/XMLSchema" xmlns:p="http://schemas.microsoft.com/office/2006/metadata/properties" xmlns:ns2="d5fd8503-418c-47a2-b426-f9910fab59ea" xmlns:ns3="9a0ee2ef-93fd-4c53-a119-73be73c47679" targetNamespace="http://schemas.microsoft.com/office/2006/metadata/properties" ma:root="true" ma:fieldsID="a31eace507a3e1f7adb1f6ba173c8761" ns2:_="" ns3:_="">
    <xsd:import namespace="d5fd8503-418c-47a2-b426-f9910fab59ea"/>
    <xsd:import namespace="9a0ee2ef-93fd-4c53-a119-73be73c476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d8503-418c-47a2-b426-f9910fab59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fbb1b4a-dd84-4326-bb06-a35a5bff8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ee2ef-93fd-4c53-a119-73be73c47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68b28b2-7a3d-4556-a24f-93122ff0134d}" ma:internalName="TaxCatchAll" ma:showField="CatchAllData" ma:web="9a0ee2ef-93fd-4c53-a119-73be73c476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0ee2ef-93fd-4c53-a119-73be73c47679" xsi:nil="true"/>
    <lcf76f155ced4ddcb4097134ff3c332f xmlns="d5fd8503-418c-47a2-b426-f9910fab59e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CE8AD-36F6-4352-8F52-926FEAD13E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fd8503-418c-47a2-b426-f9910fab59ea"/>
    <ds:schemaRef ds:uri="9a0ee2ef-93fd-4c53-a119-73be73c476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F327C7-36E5-45CE-927C-4D258C93E62F}">
  <ds:schemaRefs>
    <ds:schemaRef ds:uri="http://schemas.microsoft.com/office/2006/metadata/properties"/>
    <ds:schemaRef ds:uri="http://schemas.microsoft.com/office/infopath/2007/PartnerControls"/>
    <ds:schemaRef ds:uri="9a0ee2ef-93fd-4c53-a119-73be73c47679"/>
    <ds:schemaRef ds:uri="d5fd8503-418c-47a2-b426-f9910fab59ea"/>
  </ds:schemaRefs>
</ds:datastoreItem>
</file>

<file path=customXml/itemProps3.xml><?xml version="1.0" encoding="utf-8"?>
<ds:datastoreItem xmlns:ds="http://schemas.openxmlformats.org/officeDocument/2006/customXml" ds:itemID="{A83F18FC-173F-4242-A7F8-8DB4BBB44C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1A5254-2AC6-4CA2-9E58-C67A962A3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bondmann2.dot</Template>
  <TotalTime>18</TotalTime>
  <Pages>1</Pages>
  <Words>55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Microsoft</Company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nononono</dc:creator>
  <cp:lastModifiedBy>Guilherme</cp:lastModifiedBy>
  <cp:revision>12</cp:revision>
  <cp:lastPrinted>2015-08-18T16:38:00Z</cp:lastPrinted>
  <dcterms:created xsi:type="dcterms:W3CDTF">2021-04-09T20:47:00Z</dcterms:created>
  <dcterms:modified xsi:type="dcterms:W3CDTF">2026-03-02T17:15:00Z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0x01010057AFED83A45A10469F703F4ED694B4D2</vt:lpwstr>
  </property>
  <property fmtid="{D5CDD505-2E9C-101B-9397-08002B2CF9AE}" pid="3" name="MediaServiceImageTags">
    <vt:lpwstr/>
  </property>
</Properties>
</file>