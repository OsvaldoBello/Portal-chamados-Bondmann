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5FDCB" w14:textId="77777777" w:rsidR="00AD25A0" w:rsidRDefault="00AD25A0" w:rsidP="00E0494A">
      <w:pPr>
        <w:tabs>
          <w:tab w:val="left" w:pos="5534"/>
        </w:tabs>
        <w:jc w:val="center"/>
        <w:rPr>
          <w:b/>
        </w:rPr>
      </w:pPr>
    </w:p>
    <w:tbl>
      <w:tblPr>
        <w:tblW w:w="9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5"/>
        <w:gridCol w:w="582"/>
        <w:gridCol w:w="1680"/>
        <w:gridCol w:w="465"/>
        <w:gridCol w:w="1594"/>
        <w:gridCol w:w="422"/>
        <w:gridCol w:w="3175"/>
        <w:gridCol w:w="475"/>
      </w:tblGrid>
      <w:tr w:rsidR="00A81DEB" w:rsidRPr="00AD25A0" w14:paraId="1C78FCFE" w14:textId="77777777" w:rsidTr="0B4EB285">
        <w:tc>
          <w:tcPr>
            <w:tcW w:w="9968" w:type="dxa"/>
            <w:gridSpan w:val="8"/>
            <w:vAlign w:val="bottom"/>
          </w:tcPr>
          <w:p w14:paraId="06163196" w14:textId="77777777" w:rsidR="00A81DEB" w:rsidRPr="00AD25A0" w:rsidRDefault="00EC5ED7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  <w:r>
              <w:rPr>
                <w:rFonts w:eastAsia="Arial"/>
              </w:rPr>
              <w:t>Setor</w:t>
            </w:r>
            <w:r w:rsidR="00A81DEB">
              <w:rPr>
                <w:rFonts w:eastAsia="Arial"/>
              </w:rPr>
              <w:t>:</w:t>
            </w:r>
          </w:p>
        </w:tc>
      </w:tr>
      <w:tr w:rsidR="00EC5ED7" w:rsidRPr="00AD25A0" w14:paraId="3A8FDCA4" w14:textId="77777777" w:rsidTr="0B4EB285">
        <w:tc>
          <w:tcPr>
            <w:tcW w:w="9968" w:type="dxa"/>
            <w:gridSpan w:val="8"/>
            <w:vAlign w:val="bottom"/>
          </w:tcPr>
          <w:p w14:paraId="688E6A46" w14:textId="77777777" w:rsidR="00EC5ED7" w:rsidRPr="00AD25A0" w:rsidRDefault="00EC5ED7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  <w:r>
              <w:rPr>
                <w:rFonts w:eastAsia="Arial"/>
              </w:rPr>
              <w:t>Cargo a contratar</w:t>
            </w:r>
            <w:r w:rsidRPr="00AD25A0">
              <w:rPr>
                <w:rFonts w:eastAsia="Arial"/>
              </w:rPr>
              <w:t>:</w:t>
            </w:r>
          </w:p>
        </w:tc>
      </w:tr>
      <w:tr w:rsidR="004247BD" w:rsidRPr="00AD25A0" w14:paraId="41037B13" w14:textId="77777777" w:rsidTr="00734C78">
        <w:tc>
          <w:tcPr>
            <w:tcW w:w="9493" w:type="dxa"/>
            <w:gridSpan w:val="7"/>
            <w:tcBorders>
              <w:right w:val="single" w:sz="4" w:space="0" w:color="FFFFFF" w:themeColor="background1"/>
            </w:tcBorders>
            <w:vAlign w:val="bottom"/>
          </w:tcPr>
          <w:p w14:paraId="3C1057EB" w14:textId="6CB9B6B3" w:rsidR="004247BD" w:rsidRPr="00AD25A0" w:rsidRDefault="004247BD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  <w:r>
              <w:rPr>
                <w:rFonts w:eastAsia="Arial"/>
              </w:rPr>
              <w:t>Data</w:t>
            </w:r>
            <w:r w:rsidR="00734C78">
              <w:rPr>
                <w:rFonts w:eastAsia="Arial"/>
              </w:rPr>
              <w:t xml:space="preserve"> (necessidade da contratação)</w:t>
            </w:r>
            <w:r>
              <w:rPr>
                <w:rFonts w:eastAsia="Arial"/>
              </w:rPr>
              <w:t>:</w:t>
            </w:r>
          </w:p>
        </w:tc>
        <w:tc>
          <w:tcPr>
            <w:tcW w:w="475" w:type="dxa"/>
            <w:tcBorders>
              <w:left w:val="single" w:sz="4" w:space="0" w:color="FFFFFF" w:themeColor="background1"/>
            </w:tcBorders>
            <w:vAlign w:val="bottom"/>
          </w:tcPr>
          <w:p w14:paraId="5A09B221" w14:textId="77777777" w:rsidR="004247BD" w:rsidRPr="00AD25A0" w:rsidRDefault="004247BD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A9714E" w:rsidRPr="00AD25A0" w14:paraId="09D65E1F" w14:textId="77777777" w:rsidTr="00734C78">
        <w:tc>
          <w:tcPr>
            <w:tcW w:w="9493" w:type="dxa"/>
            <w:gridSpan w:val="7"/>
            <w:tcBorders>
              <w:right w:val="single" w:sz="4" w:space="0" w:color="FFFFFF" w:themeColor="background1"/>
            </w:tcBorders>
            <w:vAlign w:val="bottom"/>
          </w:tcPr>
          <w:p w14:paraId="5A0C8570" w14:textId="6093F8B1" w:rsidR="00A9714E" w:rsidRPr="004E0A45" w:rsidRDefault="001269BF" w:rsidP="004E0A45">
            <w:pPr>
              <w:tabs>
                <w:tab w:val="left" w:pos="5534"/>
              </w:tabs>
              <w:jc w:val="left"/>
              <w:rPr>
                <w:rFonts w:eastAsia="Arial"/>
                <w:b/>
                <w:bCs/>
              </w:rPr>
            </w:pPr>
            <w:r w:rsidRPr="001269BF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Pr="001269BF">
              <w:rPr>
                <w:rFonts w:eastAsia="Arial"/>
                <w:b/>
                <w:bCs/>
              </w:rPr>
              <w:t> </w:t>
            </w:r>
            <w:r w:rsidR="00BD1118" w:rsidRPr="004E0A45">
              <w:rPr>
                <w:rFonts w:eastAsia="Arial"/>
              </w:rPr>
              <w:t>Substituição</w:t>
            </w:r>
            <w:r>
              <w:rPr>
                <w:rFonts w:eastAsia="Arial"/>
              </w:rPr>
              <w:t xml:space="preserve">        </w:t>
            </w:r>
            <w:r w:rsidR="00BD1118" w:rsidRPr="004E0A45">
              <w:rPr>
                <w:rFonts w:eastAsia="Arial"/>
              </w:rPr>
              <w:t xml:space="preserve"> </w:t>
            </w:r>
            <w:r w:rsidRPr="001269BF">
              <w:rPr>
                <w:rFonts w:ascii="Segoe UI Symbol" w:eastAsia="Arial" w:hAnsi="Segoe UI Symbol" w:cs="Segoe UI Symbol"/>
                <w:b/>
                <w:bCs/>
              </w:rPr>
              <w:t>☐</w:t>
            </w:r>
            <w:r w:rsidRPr="001269BF">
              <w:rPr>
                <w:rFonts w:eastAsia="Arial"/>
                <w:b/>
                <w:bCs/>
              </w:rPr>
              <w:t> </w:t>
            </w:r>
            <w:r w:rsidR="00BD1118" w:rsidRPr="004E0A45">
              <w:rPr>
                <w:rFonts w:eastAsia="Arial"/>
              </w:rPr>
              <w:t xml:space="preserve">Aumento de Quadro </w:t>
            </w:r>
            <w:r w:rsidR="00BD0438" w:rsidRPr="00A73E9C">
              <w:rPr>
                <w:rFonts w:eastAsia="Arial"/>
                <w:sz w:val="22"/>
                <w:szCs w:val="18"/>
              </w:rPr>
              <w:t>(</w:t>
            </w:r>
            <w:r w:rsidR="00872C85" w:rsidRPr="00A73E9C">
              <w:rPr>
                <w:rFonts w:eastAsia="Arial"/>
                <w:sz w:val="22"/>
                <w:szCs w:val="18"/>
              </w:rPr>
              <w:t>anexar</w:t>
            </w:r>
            <w:r w:rsidR="00BD0438" w:rsidRPr="00A73E9C">
              <w:rPr>
                <w:rFonts w:eastAsia="Arial"/>
                <w:sz w:val="22"/>
                <w:szCs w:val="18"/>
              </w:rPr>
              <w:t xml:space="preserve"> descritivo d</w:t>
            </w:r>
            <w:r w:rsidR="00E14F5D" w:rsidRPr="00A73E9C">
              <w:rPr>
                <w:rFonts w:eastAsia="Arial"/>
                <w:sz w:val="22"/>
                <w:szCs w:val="18"/>
              </w:rPr>
              <w:t>e</w:t>
            </w:r>
            <w:r w:rsidR="00BD0438" w:rsidRPr="00A73E9C">
              <w:rPr>
                <w:rFonts w:eastAsia="Arial"/>
                <w:sz w:val="22"/>
                <w:szCs w:val="18"/>
              </w:rPr>
              <w:t xml:space="preserve"> fu</w:t>
            </w:r>
            <w:r w:rsidR="00872C85" w:rsidRPr="00A73E9C">
              <w:rPr>
                <w:rFonts w:eastAsia="Arial"/>
                <w:sz w:val="22"/>
                <w:szCs w:val="18"/>
              </w:rPr>
              <w:t xml:space="preserve">nção) </w:t>
            </w:r>
          </w:p>
        </w:tc>
        <w:tc>
          <w:tcPr>
            <w:tcW w:w="475" w:type="dxa"/>
            <w:tcBorders>
              <w:left w:val="single" w:sz="4" w:space="0" w:color="FFFFFF" w:themeColor="background1"/>
            </w:tcBorders>
            <w:vAlign w:val="bottom"/>
          </w:tcPr>
          <w:p w14:paraId="2D68000A" w14:textId="77777777" w:rsidR="00A9714E" w:rsidRPr="00AD25A0" w:rsidRDefault="00A9714E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EC5ED7" w:rsidRPr="00AD25A0" w14:paraId="4E2605B8" w14:textId="77777777" w:rsidTr="0B4EB285">
        <w:tc>
          <w:tcPr>
            <w:tcW w:w="9968" w:type="dxa"/>
            <w:gridSpan w:val="8"/>
            <w:vAlign w:val="bottom"/>
          </w:tcPr>
          <w:p w14:paraId="6D0AB09A" w14:textId="00838483" w:rsidR="00EC5ED7" w:rsidRPr="00AD25A0" w:rsidRDefault="00734C78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  <w:r w:rsidRPr="00AD25A0">
              <w:rPr>
                <w:rFonts w:eastAsia="Arial"/>
              </w:rPr>
              <w:t>Solicitante</w:t>
            </w:r>
            <w:r>
              <w:rPr>
                <w:rFonts w:eastAsia="Arial"/>
              </w:rPr>
              <w:t xml:space="preserve"> / assinatura</w:t>
            </w:r>
            <w:r w:rsidRPr="00AD25A0">
              <w:rPr>
                <w:rFonts w:eastAsia="Arial"/>
              </w:rPr>
              <w:t>:</w:t>
            </w:r>
          </w:p>
        </w:tc>
      </w:tr>
      <w:tr w:rsidR="008065C1" w:rsidRPr="00AD25A0" w14:paraId="24DE8C6A" w14:textId="77777777" w:rsidTr="0B4EB285">
        <w:trPr>
          <w:trHeight w:val="103"/>
        </w:trPr>
        <w:tc>
          <w:tcPr>
            <w:tcW w:w="9968" w:type="dxa"/>
            <w:gridSpan w:val="8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23B654C3" w14:textId="77777777" w:rsidR="008065C1" w:rsidRPr="00AD25A0" w:rsidRDefault="008065C1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8065C1" w:rsidRPr="00AD25A0" w14:paraId="6BFAA678" w14:textId="77777777" w:rsidTr="0B4EB285">
        <w:tc>
          <w:tcPr>
            <w:tcW w:w="9968" w:type="dxa"/>
            <w:gridSpan w:val="8"/>
            <w:vAlign w:val="bottom"/>
          </w:tcPr>
          <w:p w14:paraId="08BD949B" w14:textId="0FAD641E" w:rsidR="008065C1" w:rsidRPr="00734C78" w:rsidRDefault="2D5CF2BF" w:rsidP="004D31B5">
            <w:pPr>
              <w:tabs>
                <w:tab w:val="left" w:pos="5534"/>
              </w:tabs>
              <w:jc w:val="left"/>
              <w:rPr>
                <w:rFonts w:eastAsia="Arial"/>
                <w:b/>
              </w:rPr>
            </w:pPr>
            <w:r w:rsidRPr="00734C78">
              <w:rPr>
                <w:rFonts w:eastAsia="Arial"/>
                <w:b/>
              </w:rPr>
              <w:t>Justificativa para a contratação</w:t>
            </w:r>
            <w:r w:rsidR="1C6B1864" w:rsidRPr="00734C78">
              <w:rPr>
                <w:rFonts w:eastAsia="Arial"/>
                <w:b/>
              </w:rPr>
              <w:t>:</w:t>
            </w:r>
          </w:p>
        </w:tc>
      </w:tr>
      <w:tr w:rsidR="008065C1" w:rsidRPr="00AD25A0" w14:paraId="395A1347" w14:textId="77777777" w:rsidTr="0B4EB285">
        <w:tc>
          <w:tcPr>
            <w:tcW w:w="9968" w:type="dxa"/>
            <w:gridSpan w:val="8"/>
            <w:tcBorders>
              <w:bottom w:val="single" w:sz="4" w:space="0" w:color="auto"/>
            </w:tcBorders>
            <w:vAlign w:val="bottom"/>
          </w:tcPr>
          <w:p w14:paraId="16AE9F8C" w14:textId="509C6320" w:rsidR="008065C1" w:rsidRPr="00AD25A0" w:rsidRDefault="008065C1" w:rsidP="0B4EB285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09D13139" w14:textId="3653913C" w:rsidR="008065C1" w:rsidRPr="00AD25A0" w:rsidRDefault="008065C1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8065C1" w:rsidRPr="00AD25A0" w14:paraId="54A36726" w14:textId="77777777" w:rsidTr="0B4EB285">
        <w:tc>
          <w:tcPr>
            <w:tcW w:w="9968" w:type="dxa"/>
            <w:gridSpan w:val="8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14:paraId="20E38CF5" w14:textId="77777777" w:rsidR="008065C1" w:rsidRDefault="008065C1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8065C1" w:rsidRPr="00AD25A0" w14:paraId="21C10AC8" w14:textId="77777777" w:rsidTr="0B4EB285">
        <w:tc>
          <w:tcPr>
            <w:tcW w:w="9968" w:type="dxa"/>
            <w:gridSpan w:val="8"/>
            <w:vAlign w:val="bottom"/>
          </w:tcPr>
          <w:p w14:paraId="1BB8F5F9" w14:textId="16852C6C" w:rsidR="008065C1" w:rsidRPr="00734C78" w:rsidRDefault="008065C1" w:rsidP="00AD25A0">
            <w:pPr>
              <w:tabs>
                <w:tab w:val="left" w:pos="5534"/>
              </w:tabs>
              <w:jc w:val="left"/>
              <w:rPr>
                <w:rFonts w:eastAsia="Arial"/>
                <w:b/>
              </w:rPr>
            </w:pPr>
            <w:r w:rsidRPr="00734C78">
              <w:rPr>
                <w:rFonts w:eastAsia="Arial"/>
                <w:b/>
              </w:rPr>
              <w:t>Objetivos</w:t>
            </w:r>
            <w:r w:rsidR="00734C78">
              <w:rPr>
                <w:rFonts w:eastAsia="Arial"/>
                <w:b/>
              </w:rPr>
              <w:t xml:space="preserve"> com a contratação</w:t>
            </w:r>
            <w:r w:rsidRPr="00734C78">
              <w:rPr>
                <w:rFonts w:eastAsia="Arial"/>
                <w:b/>
              </w:rPr>
              <w:t>:</w:t>
            </w:r>
          </w:p>
        </w:tc>
      </w:tr>
      <w:tr w:rsidR="008065C1" w:rsidRPr="00AD25A0" w14:paraId="49CB22FF" w14:textId="77777777" w:rsidTr="0B4EB285">
        <w:tc>
          <w:tcPr>
            <w:tcW w:w="9968" w:type="dxa"/>
            <w:gridSpan w:val="8"/>
            <w:vAlign w:val="bottom"/>
          </w:tcPr>
          <w:p w14:paraId="6F9862E3" w14:textId="3E3777FE" w:rsidR="008065C1" w:rsidRPr="00AD25A0" w:rsidRDefault="008065C1" w:rsidP="0B4EB285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2C0D2F7E" w14:textId="53805F74" w:rsidR="008065C1" w:rsidRPr="00AD25A0" w:rsidRDefault="008065C1" w:rsidP="0B4EB285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05C74C6A" w14:textId="1C596F7E" w:rsidR="008065C1" w:rsidRPr="00AD25A0" w:rsidRDefault="008065C1" w:rsidP="0B4EB285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8065C1" w:rsidRPr="00AD25A0" w14:paraId="19006AD6" w14:textId="77777777" w:rsidTr="0B4EB285">
        <w:tc>
          <w:tcPr>
            <w:tcW w:w="9968" w:type="dxa"/>
            <w:gridSpan w:val="8"/>
            <w:tcBorders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vAlign w:val="bottom"/>
          </w:tcPr>
          <w:p w14:paraId="4C920616" w14:textId="77777777" w:rsidR="008065C1" w:rsidRPr="00AD25A0" w:rsidRDefault="008065C1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EC5ED7" w:rsidRPr="00AD25A0" w14:paraId="28569C8C" w14:textId="77777777" w:rsidTr="0B4EB285">
        <w:tc>
          <w:tcPr>
            <w:tcW w:w="9968" w:type="dxa"/>
            <w:gridSpan w:val="8"/>
            <w:vAlign w:val="bottom"/>
          </w:tcPr>
          <w:p w14:paraId="400F5C59" w14:textId="668DEE80" w:rsidR="00EC5ED7" w:rsidRPr="00AD25A0" w:rsidRDefault="00734C78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  <w:r w:rsidRPr="005826B4">
              <w:rPr>
                <w:rFonts w:eastAsia="Arial"/>
                <w:b/>
              </w:rPr>
              <w:t>Observações e avaliações do RH:</w:t>
            </w:r>
          </w:p>
        </w:tc>
      </w:tr>
      <w:tr w:rsidR="008065C1" w:rsidRPr="00AD25A0" w14:paraId="7B55B8DF" w14:textId="77777777" w:rsidTr="0B4EB285">
        <w:tc>
          <w:tcPr>
            <w:tcW w:w="9968" w:type="dxa"/>
            <w:gridSpan w:val="8"/>
            <w:vAlign w:val="bottom"/>
          </w:tcPr>
          <w:p w14:paraId="6E038468" w14:textId="77777777" w:rsidR="008065C1" w:rsidRDefault="008065C1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17FB76CE" w14:textId="77777777" w:rsidR="00734C78" w:rsidRDefault="00734C78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  <w:p w14:paraId="1DC07503" w14:textId="77777777" w:rsidR="00734C78" w:rsidRPr="00AD25A0" w:rsidRDefault="00734C78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EC5ED7" w:rsidRPr="00AD25A0" w14:paraId="00057075" w14:textId="77777777" w:rsidTr="0B4EB285">
        <w:tc>
          <w:tcPr>
            <w:tcW w:w="9968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FD741D4" w14:textId="77777777" w:rsidR="00EC5ED7" w:rsidRPr="00AD25A0" w:rsidRDefault="00EC5ED7" w:rsidP="00AD25A0">
            <w:pPr>
              <w:tabs>
                <w:tab w:val="left" w:pos="5534"/>
              </w:tabs>
              <w:jc w:val="left"/>
              <w:rPr>
                <w:rFonts w:eastAsia="Arial"/>
              </w:rPr>
            </w:pPr>
          </w:p>
        </w:tc>
      </w:tr>
      <w:tr w:rsidR="00EC5ED7" w:rsidRPr="00AD25A0" w14:paraId="0B9F79F2" w14:textId="77777777" w:rsidTr="0B4EB285">
        <w:tc>
          <w:tcPr>
            <w:tcW w:w="9968" w:type="dxa"/>
            <w:gridSpan w:val="8"/>
            <w:tcBorders>
              <w:top w:val="single" w:sz="4" w:space="0" w:color="auto"/>
            </w:tcBorders>
          </w:tcPr>
          <w:p w14:paraId="6BB7F784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  <w:r>
              <w:rPr>
                <w:rFonts w:eastAsia="Arial"/>
              </w:rPr>
              <w:t>Assinatura do RH:</w:t>
            </w:r>
          </w:p>
        </w:tc>
      </w:tr>
      <w:tr w:rsidR="00734C78" w:rsidRPr="00AD25A0" w14:paraId="7E8E0380" w14:textId="77777777" w:rsidTr="0B4EB285">
        <w:tc>
          <w:tcPr>
            <w:tcW w:w="9968" w:type="dxa"/>
            <w:gridSpan w:val="8"/>
            <w:tcBorders>
              <w:top w:val="single" w:sz="4" w:space="0" w:color="auto"/>
            </w:tcBorders>
          </w:tcPr>
          <w:p w14:paraId="29294B40" w14:textId="77777777" w:rsidR="00734C78" w:rsidRDefault="00734C78" w:rsidP="00EC5ED7">
            <w:pPr>
              <w:tabs>
                <w:tab w:val="left" w:pos="5534"/>
              </w:tabs>
              <w:rPr>
                <w:rFonts w:eastAsia="Arial"/>
              </w:rPr>
            </w:pPr>
          </w:p>
          <w:p w14:paraId="77CFEB97" w14:textId="77777777" w:rsidR="00734C78" w:rsidRDefault="00734C78" w:rsidP="00EC5ED7">
            <w:pPr>
              <w:tabs>
                <w:tab w:val="left" w:pos="5534"/>
              </w:tabs>
              <w:rPr>
                <w:rFonts w:eastAsia="Arial"/>
              </w:rPr>
            </w:pPr>
          </w:p>
        </w:tc>
      </w:tr>
      <w:tr w:rsidR="00EC5ED7" w:rsidRPr="00AD25A0" w14:paraId="3A7E5352" w14:textId="77777777" w:rsidTr="0B4EB285">
        <w:tc>
          <w:tcPr>
            <w:tcW w:w="9968" w:type="dxa"/>
            <w:gridSpan w:val="8"/>
            <w:tcBorders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3238721B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</w:p>
        </w:tc>
      </w:tr>
      <w:tr w:rsidR="00EC5ED7" w:rsidRPr="00AD25A0" w14:paraId="3F32A7A8" w14:textId="77777777" w:rsidTr="0B4EB285">
        <w:tc>
          <w:tcPr>
            <w:tcW w:w="1575" w:type="dxa"/>
          </w:tcPr>
          <w:p w14:paraId="1B4F3EA4" w14:textId="77777777" w:rsidR="00EC5ED7" w:rsidRPr="00AD25A0" w:rsidRDefault="00EC5ED7" w:rsidP="1FCAFA36">
            <w:pPr>
              <w:tabs>
                <w:tab w:val="left" w:pos="5534"/>
              </w:tabs>
              <w:rPr>
                <w:rFonts w:eastAsia="Arial"/>
                <w:sz w:val="22"/>
                <w:szCs w:val="22"/>
              </w:rPr>
            </w:pPr>
            <w:r w:rsidRPr="1FCAFA36">
              <w:rPr>
                <w:rFonts w:eastAsia="Arial"/>
                <w:sz w:val="22"/>
                <w:szCs w:val="22"/>
              </w:rPr>
              <w:t>APROVADO</w:t>
            </w:r>
          </w:p>
        </w:tc>
        <w:tc>
          <w:tcPr>
            <w:tcW w:w="582" w:type="dxa"/>
          </w:tcPr>
          <w:p w14:paraId="4A22E8DA" w14:textId="77777777" w:rsidR="00EC5ED7" w:rsidRPr="00AD25A0" w:rsidRDefault="00EC5ED7" w:rsidP="1FCAFA36">
            <w:pPr>
              <w:tabs>
                <w:tab w:val="left" w:pos="5534"/>
              </w:tabs>
              <w:rPr>
                <w:rFonts w:eastAsia="Arial"/>
                <w:sz w:val="22"/>
                <w:szCs w:val="22"/>
              </w:rPr>
            </w:pPr>
          </w:p>
        </w:tc>
        <w:tc>
          <w:tcPr>
            <w:tcW w:w="1680" w:type="dxa"/>
          </w:tcPr>
          <w:p w14:paraId="384BD3C7" w14:textId="77777777" w:rsidR="00EC5ED7" w:rsidRPr="00AD25A0" w:rsidRDefault="00EC5ED7" w:rsidP="1FCAFA36">
            <w:pPr>
              <w:tabs>
                <w:tab w:val="left" w:pos="5534"/>
              </w:tabs>
              <w:rPr>
                <w:rFonts w:eastAsia="Arial"/>
                <w:sz w:val="22"/>
                <w:szCs w:val="22"/>
              </w:rPr>
            </w:pPr>
            <w:r w:rsidRPr="1FCAFA36">
              <w:rPr>
                <w:rFonts w:eastAsia="Arial"/>
                <w:sz w:val="22"/>
                <w:szCs w:val="22"/>
              </w:rPr>
              <w:t>REPROVADO</w:t>
            </w:r>
          </w:p>
        </w:tc>
        <w:tc>
          <w:tcPr>
            <w:tcW w:w="465" w:type="dxa"/>
          </w:tcPr>
          <w:p w14:paraId="5008584D" w14:textId="77777777" w:rsidR="00EC5ED7" w:rsidRPr="00AD25A0" w:rsidRDefault="00EC5ED7" w:rsidP="1FCAFA36">
            <w:pPr>
              <w:tabs>
                <w:tab w:val="left" w:pos="5534"/>
              </w:tabs>
              <w:rPr>
                <w:rFonts w:eastAsia="Arial"/>
                <w:sz w:val="22"/>
                <w:szCs w:val="22"/>
              </w:rPr>
            </w:pPr>
          </w:p>
        </w:tc>
        <w:tc>
          <w:tcPr>
            <w:tcW w:w="1594" w:type="dxa"/>
          </w:tcPr>
          <w:p w14:paraId="6B306819" w14:textId="77777777" w:rsidR="00EC5ED7" w:rsidRPr="00AD25A0" w:rsidRDefault="00EC5ED7" w:rsidP="1FCAFA36">
            <w:pPr>
              <w:tabs>
                <w:tab w:val="left" w:pos="5534"/>
              </w:tabs>
              <w:rPr>
                <w:rFonts w:eastAsia="Arial"/>
                <w:sz w:val="22"/>
                <w:szCs w:val="22"/>
              </w:rPr>
            </w:pPr>
            <w:r w:rsidRPr="1FCAFA36">
              <w:rPr>
                <w:rFonts w:eastAsia="Arial"/>
                <w:sz w:val="22"/>
                <w:szCs w:val="22"/>
              </w:rPr>
              <w:t>REANÁLISE</w:t>
            </w:r>
          </w:p>
        </w:tc>
        <w:tc>
          <w:tcPr>
            <w:tcW w:w="422" w:type="dxa"/>
          </w:tcPr>
          <w:p w14:paraId="3B167707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</w:p>
        </w:tc>
        <w:tc>
          <w:tcPr>
            <w:tcW w:w="3650" w:type="dxa"/>
            <w:gridSpan w:val="2"/>
            <w:tcBorders>
              <w:top w:val="nil"/>
              <w:bottom w:val="nil"/>
              <w:right w:val="single" w:sz="4" w:space="0" w:color="FFFFFF" w:themeColor="background1"/>
            </w:tcBorders>
          </w:tcPr>
          <w:p w14:paraId="67E10967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</w:p>
        </w:tc>
      </w:tr>
      <w:tr w:rsidR="00EC5ED7" w:rsidRPr="00AD25A0" w14:paraId="3C0931A1" w14:textId="77777777" w:rsidTr="0B4EB285">
        <w:tc>
          <w:tcPr>
            <w:tcW w:w="9968" w:type="dxa"/>
            <w:gridSpan w:val="8"/>
            <w:tcBorders>
              <w:top w:val="nil"/>
              <w:left w:val="nil"/>
              <w:right w:val="nil"/>
            </w:tcBorders>
          </w:tcPr>
          <w:p w14:paraId="1556BFCF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</w:p>
        </w:tc>
      </w:tr>
      <w:tr w:rsidR="00EC5ED7" w:rsidRPr="00AD25A0" w14:paraId="791AA349" w14:textId="77777777" w:rsidTr="0B4EB285">
        <w:trPr>
          <w:trHeight w:val="1021"/>
        </w:trPr>
        <w:tc>
          <w:tcPr>
            <w:tcW w:w="2157" w:type="dxa"/>
            <w:gridSpan w:val="2"/>
            <w:vAlign w:val="center"/>
          </w:tcPr>
          <w:p w14:paraId="47C1C7A0" w14:textId="77777777" w:rsidR="00EC5ED7" w:rsidRPr="00734C78" w:rsidRDefault="00EC5ED7" w:rsidP="00EC5ED7">
            <w:pPr>
              <w:tabs>
                <w:tab w:val="left" w:pos="5534"/>
              </w:tabs>
              <w:jc w:val="center"/>
              <w:rPr>
                <w:rFonts w:eastAsia="Arial"/>
                <w:sz w:val="18"/>
                <w:szCs w:val="18"/>
              </w:rPr>
            </w:pPr>
            <w:r w:rsidRPr="00734C78">
              <w:rPr>
                <w:rFonts w:eastAsia="Arial"/>
                <w:sz w:val="18"/>
                <w:szCs w:val="18"/>
              </w:rPr>
              <w:t>Aprovado por: (assinatura da direção)</w:t>
            </w:r>
          </w:p>
        </w:tc>
        <w:tc>
          <w:tcPr>
            <w:tcW w:w="7811" w:type="dxa"/>
            <w:gridSpan w:val="6"/>
          </w:tcPr>
          <w:p w14:paraId="701432AB" w14:textId="77777777" w:rsidR="00EC5ED7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</w:p>
          <w:p w14:paraId="51E8B964" w14:textId="77777777" w:rsidR="00EC5ED7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</w:p>
          <w:p w14:paraId="3BC113A0" w14:textId="77777777" w:rsidR="00EC5ED7" w:rsidRPr="00AD25A0" w:rsidRDefault="00EC5ED7" w:rsidP="00EC5ED7">
            <w:pPr>
              <w:tabs>
                <w:tab w:val="left" w:pos="5534"/>
              </w:tabs>
              <w:rPr>
                <w:rFonts w:eastAsia="Arial"/>
              </w:rPr>
            </w:pPr>
          </w:p>
        </w:tc>
      </w:tr>
    </w:tbl>
    <w:p w14:paraId="4AA002BC" w14:textId="3C9DDB82" w:rsidR="00734C78" w:rsidRDefault="00734C78" w:rsidP="00734C78">
      <w:pPr>
        <w:tabs>
          <w:tab w:val="left" w:pos="5534"/>
        </w:tabs>
        <w:rPr>
          <w:b/>
        </w:rPr>
      </w:pPr>
      <w:r>
        <w:rPr>
          <w:rFonts w:eastAsia="Arial"/>
        </w:rPr>
        <w:t xml:space="preserve">        </w:t>
      </w:r>
    </w:p>
    <w:p w14:paraId="0B65E892" w14:textId="74F701D6" w:rsidR="00734C78" w:rsidRDefault="00734C78">
      <w:pPr>
        <w:tabs>
          <w:tab w:val="left" w:pos="5534"/>
        </w:tabs>
      </w:pPr>
      <w:r w:rsidRPr="00291BFD">
        <w:rPr>
          <w:b/>
        </w:rPr>
        <w:t>Data:</w:t>
      </w:r>
      <w:r>
        <w:t xml:space="preserve"> </w:t>
      </w:r>
      <w:r>
        <w:rPr>
          <w:rFonts w:eastAsia="Arial"/>
        </w:rPr>
        <w:t>___ /_____ /______</w:t>
      </w:r>
    </w:p>
    <w:sectPr w:rsidR="00734C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851" w:right="794" w:bottom="1020" w:left="1134" w:header="720" w:footer="9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B3D42" w14:textId="77777777" w:rsidR="000E7C28" w:rsidRDefault="000E7C28">
      <w:pPr>
        <w:spacing w:after="0"/>
      </w:pPr>
      <w:r>
        <w:separator/>
      </w:r>
    </w:p>
  </w:endnote>
  <w:endnote w:type="continuationSeparator" w:id="0">
    <w:p w14:paraId="2D07FF4F" w14:textId="77777777" w:rsidR="000E7C28" w:rsidRDefault="000E7C2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F3A3E" w14:textId="77777777" w:rsidR="00E2569D" w:rsidRDefault="00E256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F7BE3" w14:textId="77777777" w:rsidR="00AD25A0" w:rsidRDefault="00AD25A0">
    <w:pPr>
      <w:pStyle w:val="Rodap"/>
      <w:pBdr>
        <w:bottom w:val="single" w:sz="6" w:space="1" w:color="auto"/>
      </w:pBdr>
    </w:pPr>
  </w:p>
  <w:p w14:paraId="3120AA4D" w14:textId="4982380E" w:rsidR="006571EC" w:rsidRDefault="006571EC" w:rsidP="006571EC">
    <w:pPr>
      <w:pStyle w:val="Rodap"/>
      <w:jc w:val="right"/>
    </w:pPr>
    <w:r>
      <w:fldChar w:fldCharType="begin"/>
    </w:r>
    <w:r>
      <w:instrText xml:space="preserve"> PAGE  \* Arabic  \* MERGEFORMAT </w:instrText>
    </w:r>
    <w:r>
      <w:fldChar w:fldCharType="separate"/>
    </w:r>
    <w:r w:rsidR="00E2569D">
      <w:rPr>
        <w:noProof/>
      </w:rPr>
      <w:t>1</w:t>
    </w:r>
    <w:r>
      <w:fldChar w:fldCharType="end"/>
    </w:r>
    <w:r w:rsidR="00734C78">
      <w:t xml:space="preserve"> de</w:t>
    </w:r>
    <w:r>
      <w:t xml:space="preserve"> </w:t>
    </w:r>
    <w:r w:rsidR="009C1FB8">
      <w:rPr>
        <w:noProof/>
      </w:rPr>
      <w:fldChar w:fldCharType="begin"/>
    </w:r>
    <w:r w:rsidR="009C1FB8">
      <w:rPr>
        <w:noProof/>
      </w:rPr>
      <w:instrText xml:space="preserve"> NUMPAGES  \* Arabic  \* MERGEFORMAT </w:instrText>
    </w:r>
    <w:r w:rsidR="009C1FB8">
      <w:rPr>
        <w:noProof/>
      </w:rPr>
      <w:fldChar w:fldCharType="separate"/>
    </w:r>
    <w:r w:rsidR="00E2569D">
      <w:rPr>
        <w:noProof/>
      </w:rPr>
      <w:t>1</w:t>
    </w:r>
    <w:r w:rsidR="009C1FB8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999A0" w14:textId="77777777" w:rsidR="00E2569D" w:rsidRDefault="00E256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66D00" w14:textId="77777777" w:rsidR="000E7C28" w:rsidRDefault="000E7C28">
      <w:pPr>
        <w:spacing w:after="0"/>
      </w:pPr>
      <w:r>
        <w:separator/>
      </w:r>
    </w:p>
  </w:footnote>
  <w:footnote w:type="continuationSeparator" w:id="0">
    <w:p w14:paraId="3F55C9F3" w14:textId="77777777" w:rsidR="000E7C28" w:rsidRDefault="000E7C2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9AA44" w14:textId="77777777" w:rsidR="00E2569D" w:rsidRDefault="00E256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53CBF" w14:textId="3125405A" w:rsidR="00AD25A0" w:rsidRDefault="006571EC" w:rsidP="006571EC">
    <w:pPr>
      <w:pStyle w:val="Cabealho"/>
      <w:pBdr>
        <w:bottom w:val="single" w:sz="4" w:space="1" w:color="000000"/>
      </w:pBdr>
      <w:tabs>
        <w:tab w:val="center" w:pos="4989"/>
        <w:tab w:val="right" w:pos="9978"/>
      </w:tabs>
    </w:pPr>
    <w:r>
      <w:rPr>
        <w:noProof/>
        <w:lang w:eastAsia="pt-BR"/>
      </w:rPr>
      <w:drawing>
        <wp:inline distT="0" distB="0" distL="0" distR="0" wp14:anchorId="32690060" wp14:editId="01404197">
          <wp:extent cx="1419225" cy="333375"/>
          <wp:effectExtent l="0" t="0" r="9525" b="9525"/>
          <wp:docPr id="18" name="Imagem 18" descr="C:\Users\Ti\Pictures\logo(212x50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C:\Users\Ti\Pictures\logo(212x50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333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 w:rsidRPr="00E0494A">
      <w:rPr>
        <w:b/>
      </w:rPr>
      <w:t xml:space="preserve">SOLICITAÇÃO DE </w:t>
    </w:r>
    <w:r w:rsidR="00EC5ED7">
      <w:rPr>
        <w:b/>
      </w:rPr>
      <w:t>CONTRATAÇÃO</w:t>
    </w:r>
    <w:r>
      <w:tab/>
    </w:r>
    <w:r w:rsidR="002468E9" w:rsidRPr="002468E9">
      <w:rPr>
        <w:b/>
        <w:bCs/>
        <w:sz w:val="28"/>
        <w:szCs w:val="22"/>
      </w:rPr>
      <w:t>FB03</w:t>
    </w:r>
    <w:r w:rsidR="00740E8B">
      <w:rPr>
        <w:b/>
        <w:bCs/>
        <w:sz w:val="28"/>
        <w:szCs w:val="22"/>
      </w:rPr>
      <w:t>1</w:t>
    </w:r>
    <w:r w:rsidR="002468E9" w:rsidRPr="002468E9">
      <w:rPr>
        <w:b/>
        <w:bCs/>
        <w:sz w:val="28"/>
        <w:szCs w:val="22"/>
      </w:rPr>
      <w:t>/0</w:t>
    </w:r>
    <w:r w:rsidR="00E2569D">
      <w:rPr>
        <w:b/>
        <w:bCs/>
        <w:sz w:val="28"/>
        <w:szCs w:val="22"/>
      </w:rPr>
      <w:t>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6783B" w14:textId="77777777" w:rsidR="00E2569D" w:rsidRDefault="00E256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228539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94A"/>
    <w:rsid w:val="00051BFE"/>
    <w:rsid w:val="00092BB1"/>
    <w:rsid w:val="000E7C28"/>
    <w:rsid w:val="001269BF"/>
    <w:rsid w:val="001872B4"/>
    <w:rsid w:val="0020625F"/>
    <w:rsid w:val="002468E9"/>
    <w:rsid w:val="002A3953"/>
    <w:rsid w:val="00377C99"/>
    <w:rsid w:val="00390DDD"/>
    <w:rsid w:val="003B3919"/>
    <w:rsid w:val="004247BD"/>
    <w:rsid w:val="00485F8A"/>
    <w:rsid w:val="004906EE"/>
    <w:rsid w:val="004D31B5"/>
    <w:rsid w:val="004E02DF"/>
    <w:rsid w:val="004E0A45"/>
    <w:rsid w:val="004F6ACD"/>
    <w:rsid w:val="00516498"/>
    <w:rsid w:val="006571EC"/>
    <w:rsid w:val="006B71A8"/>
    <w:rsid w:val="00726C37"/>
    <w:rsid w:val="007341A0"/>
    <w:rsid w:val="00734C78"/>
    <w:rsid w:val="00740E8B"/>
    <w:rsid w:val="00745880"/>
    <w:rsid w:val="007F7193"/>
    <w:rsid w:val="008065C1"/>
    <w:rsid w:val="00810299"/>
    <w:rsid w:val="00816E39"/>
    <w:rsid w:val="008465E4"/>
    <w:rsid w:val="00872C85"/>
    <w:rsid w:val="0091182D"/>
    <w:rsid w:val="00912F75"/>
    <w:rsid w:val="00995E8E"/>
    <w:rsid w:val="009C1FB8"/>
    <w:rsid w:val="009C77BD"/>
    <w:rsid w:val="00A73E9C"/>
    <w:rsid w:val="00A81DEB"/>
    <w:rsid w:val="00A90816"/>
    <w:rsid w:val="00A970CC"/>
    <w:rsid w:val="00A9714E"/>
    <w:rsid w:val="00A97C52"/>
    <w:rsid w:val="00AB5E40"/>
    <w:rsid w:val="00AD25A0"/>
    <w:rsid w:val="00B33424"/>
    <w:rsid w:val="00B67E0A"/>
    <w:rsid w:val="00B81AF8"/>
    <w:rsid w:val="00BD0438"/>
    <w:rsid w:val="00BD1118"/>
    <w:rsid w:val="00C27E60"/>
    <w:rsid w:val="00D41B4D"/>
    <w:rsid w:val="00E0494A"/>
    <w:rsid w:val="00E14F5D"/>
    <w:rsid w:val="00E2569D"/>
    <w:rsid w:val="00E3379B"/>
    <w:rsid w:val="00E33AFE"/>
    <w:rsid w:val="00E921A8"/>
    <w:rsid w:val="00EC5ED7"/>
    <w:rsid w:val="0B4EB285"/>
    <w:rsid w:val="1C6B1864"/>
    <w:rsid w:val="1FCAFA36"/>
    <w:rsid w:val="2D5CF2BF"/>
    <w:rsid w:val="5F69C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D813674"/>
  <w15:docId w15:val="{D99C4902-A3C9-4DD9-9EC0-EF0CD567A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20"/>
      <w:jc w:val="both"/>
    </w:pPr>
    <w:rPr>
      <w:rFonts w:ascii="Arial" w:hAnsi="Arial" w:cs="Arial"/>
      <w:sz w:val="24"/>
      <w:lang w:eastAsia="zh-CN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1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5z0">
    <w:name w:val="WW8Num5z0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9z0">
    <w:name w:val="WW8Num9z0"/>
    <w:rPr>
      <w:rFonts w:ascii="Symbol" w:hAnsi="Symbol" w:cs="Symbol"/>
    </w:rPr>
  </w:style>
  <w:style w:type="character" w:customStyle="1" w:styleId="WW8Num10z0">
    <w:name w:val="WW8Num10z0"/>
    <w:rPr>
      <w:rFonts w:ascii="Symbol" w:hAnsi="Symbol" w:cs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4z0">
    <w:name w:val="WW8Num14z0"/>
    <w:rPr>
      <w:rFonts w:ascii="Symbol" w:hAnsi="Symbol" w:cs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St4z0">
    <w:name w:val="WW8NumSt4z0"/>
    <w:rPr>
      <w:rFonts w:ascii="Symbol" w:hAnsi="Symbol" w:cs="Symbol"/>
    </w:rPr>
  </w:style>
  <w:style w:type="character" w:customStyle="1" w:styleId="WW8NumSt5z0">
    <w:name w:val="WW8NumSt5z0"/>
    <w:rPr>
      <w:rFonts w:ascii="Arial" w:hAnsi="Arial" w:cs="Arial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</w:style>
  <w:style w:type="character" w:customStyle="1" w:styleId="TextodebaloChar">
    <w:name w:val="Texto de balão Char"/>
    <w:rPr>
      <w:rFonts w:ascii="Tahoma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RodapChar">
    <w:name w:val="Rodapé Char"/>
    <w:rPr>
      <w:rFonts w:ascii="Arial" w:hAnsi="Arial" w:cs="Arial"/>
      <w:sz w:val="24"/>
    </w:rPr>
  </w:style>
  <w:style w:type="character" w:customStyle="1" w:styleId="CorpodetextoChar">
    <w:name w:val="Corpo de texto Char"/>
    <w:rPr>
      <w:sz w:val="24"/>
      <w:szCs w:val="24"/>
    </w:rPr>
  </w:style>
  <w:style w:type="paragraph" w:customStyle="1" w:styleId="Ttulo10">
    <w:name w:val="Título1"/>
    <w:basedOn w:val="Normal"/>
    <w:next w:val="Corpodetexto"/>
    <w:pPr>
      <w:jc w:val="center"/>
    </w:pPr>
    <w:rPr>
      <w:b/>
    </w:rPr>
  </w:style>
  <w:style w:type="paragraph" w:styleId="Corpodetexto">
    <w:name w:val="Body Text"/>
    <w:basedOn w:val="Normal"/>
    <w:pPr>
      <w:jc w:val="left"/>
    </w:pPr>
    <w:rPr>
      <w:rFonts w:ascii="Times New Roman" w:hAnsi="Times New Roman" w:cs="Times New Roman"/>
      <w:szCs w:val="24"/>
    </w:rPr>
  </w:style>
  <w:style w:type="paragraph" w:styleId="Lista">
    <w:name w:val="List"/>
    <w:basedOn w:val="Normal"/>
  </w:style>
  <w:style w:type="paragraph" w:styleId="Legenda">
    <w:name w:val="caption"/>
    <w:basedOn w:val="Normal"/>
    <w:qFormat/>
    <w:pPr>
      <w:suppressLineNumbers/>
      <w:spacing w:before="120"/>
    </w:pPr>
    <w:rPr>
      <w:rFonts w:cs="Mangal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customStyle="1" w:styleId="Alinea">
    <w:name w:val="Alinea"/>
    <w:basedOn w:val="Normal"/>
  </w:style>
  <w:style w:type="paragraph" w:customStyle="1" w:styleId="Ajuste">
    <w:name w:val="Ajuste"/>
    <w:basedOn w:val="Normal"/>
    <w:pPr>
      <w:jc w:val="center"/>
    </w:pPr>
    <w:rPr>
      <w:b/>
    </w:rPr>
  </w:style>
  <w:style w:type="paragraph" w:customStyle="1" w:styleId="selo">
    <w:name w:val="selo"/>
    <w:basedOn w:val="Normal"/>
    <w:pPr>
      <w:spacing w:before="120"/>
      <w:jc w:val="center"/>
    </w:pPr>
    <w:rPr>
      <w:rFonts w:ascii="Impact" w:hAnsi="Impact" w:cs="Impact"/>
      <w:b/>
      <w:sz w:val="36"/>
    </w:rPr>
  </w:style>
  <w:style w:type="paragraph" w:customStyle="1" w:styleId="Padrao">
    <w:name w:val="Padrao"/>
    <w:basedOn w:val="selo"/>
    <w:rPr>
      <w:rFonts w:ascii="Arial" w:hAnsi="Arial" w:cs="Arial"/>
      <w:caps/>
      <w:sz w:val="52"/>
    </w:rPr>
  </w:style>
  <w:style w:type="paragraph" w:customStyle="1" w:styleId="ListaT">
    <w:name w:val="ListaT"/>
    <w:basedOn w:val="Lista"/>
    <w:pPr>
      <w:ind w:left="709"/>
    </w:pPr>
    <w:rPr>
      <w:caps/>
    </w:rPr>
  </w:style>
  <w:style w:type="paragraph" w:customStyle="1" w:styleId="TitPad">
    <w:name w:val="TitPad"/>
    <w:basedOn w:val="Normal"/>
    <w:rPr>
      <w:b/>
      <w:caps/>
    </w:rPr>
  </w:style>
  <w:style w:type="paragraph" w:customStyle="1" w:styleId="JOHN">
    <w:name w:val="JOHN"/>
    <w:basedOn w:val="Ajuste"/>
    <w:pPr>
      <w:jc w:val="left"/>
    </w:pPr>
    <w:rPr>
      <w:sz w:val="16"/>
    </w:rPr>
  </w:style>
  <w:style w:type="paragraph" w:customStyle="1" w:styleId="Pargrafo">
    <w:name w:val="Parágrafo"/>
    <w:basedOn w:val="Normal"/>
    <w:pPr>
      <w:ind w:firstLine="709"/>
    </w:pPr>
  </w:style>
  <w:style w:type="paragraph" w:customStyle="1" w:styleId="Canto">
    <w:name w:val="Canto"/>
    <w:basedOn w:val="selo"/>
    <w:rPr>
      <w:rFonts w:ascii="Arial" w:hAnsi="Arial" w:cs="Arial"/>
      <w:sz w:val="28"/>
    </w:rPr>
  </w:style>
  <w:style w:type="paragraph" w:styleId="Sumrio3">
    <w:name w:val="toc 3"/>
    <w:basedOn w:val="Normal"/>
    <w:next w:val="Normal"/>
  </w:style>
  <w:style w:type="paragraph" w:styleId="Sumrio1">
    <w:name w:val="toc 1"/>
    <w:basedOn w:val="Normal"/>
    <w:next w:val="Normal"/>
  </w:style>
  <w:style w:type="paragraph" w:styleId="Sumrio2">
    <w:name w:val="toc 2"/>
    <w:basedOn w:val="Normal"/>
    <w:next w:val="Normal"/>
  </w:style>
  <w:style w:type="paragraph" w:styleId="Sumrio4">
    <w:name w:val="toc 4"/>
    <w:basedOn w:val="Normal"/>
    <w:next w:val="Normal"/>
  </w:style>
  <w:style w:type="paragraph" w:styleId="Sumrio5">
    <w:name w:val="toc 5"/>
    <w:basedOn w:val="Normal"/>
    <w:next w:val="Normal"/>
  </w:style>
  <w:style w:type="paragraph" w:styleId="Sumrio6">
    <w:name w:val="toc 6"/>
    <w:basedOn w:val="Normal"/>
    <w:next w:val="Normal"/>
  </w:style>
  <w:style w:type="paragraph" w:styleId="Sumrio7">
    <w:name w:val="toc 7"/>
    <w:basedOn w:val="Normal"/>
    <w:next w:val="Normal"/>
  </w:style>
  <w:style w:type="paragraph" w:styleId="Sumrio8">
    <w:name w:val="toc 8"/>
    <w:basedOn w:val="Normal"/>
    <w:next w:val="Normal"/>
  </w:style>
  <w:style w:type="paragraph" w:styleId="Sumrio9">
    <w:name w:val="toc 9"/>
    <w:basedOn w:val="Normal"/>
    <w:next w:val="Normal"/>
  </w:style>
  <w:style w:type="paragraph" w:customStyle="1" w:styleId="Aviso">
    <w:name w:val="Aviso"/>
    <w:basedOn w:val="Normal"/>
    <w:rPr>
      <w:b/>
      <w:i/>
      <w:vanish/>
      <w:color w:val="FF0000"/>
    </w:rPr>
  </w:style>
  <w:style w:type="paragraph" w:customStyle="1" w:styleId="Tabela">
    <w:name w:val="Tabela"/>
    <w:basedOn w:val="Normal"/>
  </w:style>
  <w:style w:type="paragraph" w:customStyle="1" w:styleId="ListaTab">
    <w:name w:val="ListaTab"/>
    <w:basedOn w:val="Lista"/>
    <w:pPr>
      <w:ind w:left="284" w:hanging="284"/>
    </w:pPr>
  </w:style>
  <w:style w:type="paragraph" w:customStyle="1" w:styleId="AlinTab">
    <w:name w:val="AlinTab"/>
    <w:basedOn w:val="Alinea"/>
    <w:pPr>
      <w:ind w:left="284" w:hanging="284"/>
    </w:pPr>
  </w:style>
  <w:style w:type="paragraph" w:customStyle="1" w:styleId="Tit">
    <w:name w:val="Tit"/>
    <w:basedOn w:val="Padrao"/>
    <w:pPr>
      <w:spacing w:before="0"/>
      <w:jc w:val="left"/>
    </w:pPr>
    <w:rPr>
      <w:sz w:val="20"/>
    </w:rPr>
  </w:style>
  <w:style w:type="paragraph" w:styleId="Recuodecorpodetexto">
    <w:name w:val="Body Text Indent"/>
    <w:basedOn w:val="Normal"/>
  </w:style>
  <w:style w:type="paragraph" w:styleId="Textodebalo">
    <w:name w:val="Balloon Text"/>
    <w:basedOn w:val="Normal"/>
    <w:pPr>
      <w:spacing w:after="0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pPr>
      <w:spacing w:before="280" w:after="119"/>
      <w:jc w:val="left"/>
    </w:pPr>
    <w:rPr>
      <w:rFonts w:ascii="Times New Roman" w:hAnsi="Times New Roman" w:cs="Times New Roman"/>
      <w:color w:val="00000A"/>
      <w:sz w:val="28"/>
      <w:szCs w:val="28"/>
    </w:rPr>
  </w:style>
  <w:style w:type="paragraph" w:styleId="NormalWeb">
    <w:name w:val="Normal (Web)"/>
    <w:basedOn w:val="Normal"/>
    <w:pPr>
      <w:spacing w:before="280" w:after="119"/>
      <w:jc w:val="left"/>
    </w:pPr>
    <w:rPr>
      <w:rFonts w:ascii="Times New Roman" w:hAnsi="Times New Roman" w:cs="Times New Roman"/>
      <w:szCs w:val="24"/>
    </w:rPr>
  </w:style>
  <w:style w:type="paragraph" w:customStyle="1" w:styleId="Normal1">
    <w:name w:val="Normal1"/>
    <w:pPr>
      <w:suppressAutoHyphens/>
      <w:autoSpaceDE w:val="0"/>
    </w:pPr>
    <w:rPr>
      <w:rFonts w:eastAsia="Calibri"/>
      <w:color w:val="000000"/>
      <w:sz w:val="24"/>
      <w:szCs w:val="24"/>
      <w:lang w:eastAsia="zh-CN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table" w:styleId="Tabelacomgrade">
    <w:name w:val="Table Grid"/>
    <w:basedOn w:val="Tabelanormal"/>
    <w:uiPriority w:val="39"/>
    <w:rsid w:val="005164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Meus%20documentos\Sapience\Bondmann\Docs\bondmann2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0ee2ef-93fd-4c53-a119-73be73c47679" xsi:nil="true"/>
    <lcf76f155ced4ddcb4097134ff3c332f xmlns="d5fd8503-418c-47a2-b426-f9910fab59e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AFED83A45A10469F703F4ED694B4D2" ma:contentTypeVersion="19" ma:contentTypeDescription="Crie um novo documento." ma:contentTypeScope="" ma:versionID="7b90e5b319ac72bc82ed5e20d8922d4a">
  <xsd:schema xmlns:xsd="http://www.w3.org/2001/XMLSchema" xmlns:xs="http://www.w3.org/2001/XMLSchema" xmlns:p="http://schemas.microsoft.com/office/2006/metadata/properties" xmlns:ns2="d5fd8503-418c-47a2-b426-f9910fab59ea" xmlns:ns3="9a0ee2ef-93fd-4c53-a119-73be73c47679" targetNamespace="http://schemas.microsoft.com/office/2006/metadata/properties" ma:root="true" ma:fieldsID="a31eace507a3e1f7adb1f6ba173c8761" ns2:_="" ns3:_="">
    <xsd:import namespace="d5fd8503-418c-47a2-b426-f9910fab59ea"/>
    <xsd:import namespace="9a0ee2ef-93fd-4c53-a119-73be73c476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d8503-418c-47a2-b426-f9910fab59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fbb1b4a-dd84-4326-bb06-a35a5bff8a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ee2ef-93fd-4c53-a119-73be73c47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68b28b2-7a3d-4556-a24f-93122ff0134d}" ma:internalName="TaxCatchAll" ma:showField="CatchAllData" ma:web="9a0ee2ef-93fd-4c53-a119-73be73c476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1F327C7-36E5-45CE-927C-4D258C93E62F}">
  <ds:schemaRefs>
    <ds:schemaRef ds:uri="http://schemas.microsoft.com/office/2006/metadata/properties"/>
    <ds:schemaRef ds:uri="http://schemas.microsoft.com/office/infopath/2007/PartnerControls"/>
    <ds:schemaRef ds:uri="9a0ee2ef-93fd-4c53-a119-73be73c47679"/>
    <ds:schemaRef ds:uri="d5fd8503-418c-47a2-b426-f9910fab59ea"/>
  </ds:schemaRefs>
</ds:datastoreItem>
</file>

<file path=customXml/itemProps2.xml><?xml version="1.0" encoding="utf-8"?>
<ds:datastoreItem xmlns:ds="http://schemas.openxmlformats.org/officeDocument/2006/customXml" ds:itemID="{78C3031D-4223-4BB7-9868-43BA374EBA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d8503-418c-47a2-b426-f9910fab59ea"/>
    <ds:schemaRef ds:uri="9a0ee2ef-93fd-4c53-a119-73be73c476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2A733B-983C-48E5-8A19-47C7585DE1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83F18FC-173F-4242-A7F8-8DB4BBB44C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bondmann2</Template>
  <TotalTime>13</TotalTime>
  <Pages>1</Pages>
  <Words>65</Words>
  <Characters>357</Characters>
  <Application>Microsoft Office Word</Application>
  <DocSecurity>0</DocSecurity>
  <Lines>2</Lines>
  <Paragraphs>1</Paragraphs>
  <ScaleCrop>false</ScaleCrop>
  <Company>Microsoft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nononono</dc:creator>
  <cp:lastModifiedBy>Nayane Casuni</cp:lastModifiedBy>
  <cp:revision>23</cp:revision>
  <cp:lastPrinted>2026-06-26T12:05:00Z</cp:lastPrinted>
  <dcterms:created xsi:type="dcterms:W3CDTF">2021-04-09T20:52:00Z</dcterms:created>
  <dcterms:modified xsi:type="dcterms:W3CDTF">2026-06-26T12:45:00Z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0x01010057AFED83A45A10469F703F4ED694B4D2</vt:lpwstr>
  </property>
  <property fmtid="{D5CDD505-2E9C-101B-9397-08002B2CF9AE}" pid="3" name="MediaServiceImageTags">
    <vt:lpwstr/>
  </property>
</Properties>
</file>